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F14A9C" w14:textId="77777777" w:rsidR="00080C97" w:rsidRDefault="007734BB" w:rsidP="000300AD">
      <w:pPr>
        <w:pStyle w:val="NoSpacing"/>
        <w:jc w:val="center"/>
      </w:pPr>
      <w:r>
        <w:t>Batuhan Erden</w:t>
      </w:r>
    </w:p>
    <w:p w14:paraId="09C83EC2" w14:textId="77777777" w:rsidR="007734BB" w:rsidRDefault="004D0CF7" w:rsidP="000300AD">
      <w:pPr>
        <w:pStyle w:val="NoSpacing"/>
        <w:jc w:val="center"/>
      </w:pPr>
      <w:hyperlink r:id="rId10" w:history="1">
        <w:r w:rsidR="007734BB">
          <w:rPr>
            <w:rStyle w:val="Hyperlink"/>
          </w:rPr>
          <w:t>batuhan.erden@ozu.edu.tr</w:t>
        </w:r>
      </w:hyperlink>
    </w:p>
    <w:p w14:paraId="621C4428" w14:textId="77777777" w:rsidR="007734BB" w:rsidRDefault="007734BB" w:rsidP="000300AD">
      <w:pPr>
        <w:pStyle w:val="NoSpacing"/>
        <w:jc w:val="center"/>
      </w:pPr>
      <w:r>
        <w:t>CS 452/552 – Data Science with Python</w:t>
      </w:r>
    </w:p>
    <w:p w14:paraId="716FAEC2" w14:textId="77777777" w:rsidR="00080C97" w:rsidRDefault="007734BB" w:rsidP="000300AD">
      <w:pPr>
        <w:pStyle w:val="NoSpacing"/>
        <w:jc w:val="center"/>
      </w:pPr>
      <w:r>
        <w:t>Project 1 Report</w:t>
      </w:r>
    </w:p>
    <w:p w14:paraId="31317B0E" w14:textId="625683D9" w:rsidR="00396FD4" w:rsidRDefault="007734BB" w:rsidP="000300AD">
      <w:pPr>
        <w:pStyle w:val="NoSpacing"/>
        <w:jc w:val="center"/>
      </w:pPr>
      <w:r>
        <w:t>03.12.2017</w:t>
      </w:r>
    </w:p>
    <w:p w14:paraId="2C0CF85F" w14:textId="77777777" w:rsidR="00396FD4" w:rsidRDefault="00396FD4" w:rsidP="000300AD">
      <w:pPr>
        <w:pStyle w:val="NoSpacing"/>
        <w:jc w:val="both"/>
      </w:pPr>
    </w:p>
    <w:p w14:paraId="14DF54B8" w14:textId="3390A242" w:rsidR="00A011C2" w:rsidRPr="0082115C" w:rsidRDefault="002C7AA1" w:rsidP="0082115C">
      <w:pPr>
        <w:pStyle w:val="Title"/>
        <w:rPr>
          <w:b/>
          <w:sz w:val="32"/>
          <w:szCs w:val="32"/>
        </w:rPr>
      </w:pPr>
      <w:r>
        <w:rPr>
          <w:b/>
          <w:sz w:val="32"/>
          <w:szCs w:val="32"/>
        </w:rPr>
        <w:t>Comparison of 6</w:t>
      </w:r>
      <w:r w:rsidR="007734BB" w:rsidRPr="002A752B">
        <w:rPr>
          <w:b/>
          <w:sz w:val="32"/>
          <w:szCs w:val="32"/>
        </w:rPr>
        <w:t xml:space="preserve"> different Clustering </w:t>
      </w:r>
      <w:r w:rsidR="002A752B">
        <w:rPr>
          <w:b/>
          <w:sz w:val="32"/>
          <w:szCs w:val="32"/>
        </w:rPr>
        <w:t>Algorithms</w:t>
      </w:r>
      <w:r w:rsidR="007734BB" w:rsidRPr="002A752B">
        <w:rPr>
          <w:b/>
          <w:sz w:val="32"/>
          <w:szCs w:val="32"/>
        </w:rPr>
        <w:t xml:space="preserve"> on 3 different Datasets</w:t>
      </w:r>
    </w:p>
    <w:p w14:paraId="4532B64B" w14:textId="77777777" w:rsidR="004752B6" w:rsidRDefault="00FF2D0D" w:rsidP="004752B6">
      <w:pPr>
        <w:jc w:val="both"/>
        <w:rPr>
          <w:b/>
          <w:i/>
          <w:sz w:val="28"/>
          <w:szCs w:val="28"/>
        </w:rPr>
      </w:pPr>
      <w:r w:rsidRPr="000300AD">
        <w:rPr>
          <w:b/>
          <w:i/>
          <w:sz w:val="28"/>
          <w:szCs w:val="28"/>
        </w:rPr>
        <w:t>Abstract</w:t>
      </w:r>
    </w:p>
    <w:p w14:paraId="012C0D7A" w14:textId="56C1E285" w:rsidR="00396FD4" w:rsidRPr="00A011C2" w:rsidRDefault="002A752B" w:rsidP="00A011C2">
      <w:pPr>
        <w:spacing w:line="276" w:lineRule="auto"/>
        <w:ind w:left="709" w:right="713" w:firstLine="0"/>
        <w:jc w:val="both"/>
        <w:rPr>
          <w:b/>
          <w:i/>
          <w:sz w:val="28"/>
          <w:szCs w:val="28"/>
        </w:rPr>
      </w:pPr>
      <w:r>
        <w:t xml:space="preserve">In this </w:t>
      </w:r>
      <w:r w:rsidR="009555D9">
        <w:t>project</w:t>
      </w:r>
      <w:r>
        <w:t>, I ha</w:t>
      </w:r>
      <w:r w:rsidR="002C7AA1">
        <w:t>ve used 6</w:t>
      </w:r>
      <w:r>
        <w:t xml:space="preserve"> different Clustering Algorithms</w:t>
      </w:r>
      <w:r w:rsidR="0046706B">
        <w:t xml:space="preserve"> (</w:t>
      </w:r>
      <w:r w:rsidR="0046706B" w:rsidRPr="00E85AFA">
        <w:rPr>
          <w:i/>
        </w:rPr>
        <w:t>KMeans</w:t>
      </w:r>
      <w:r w:rsidR="0046706B" w:rsidRPr="0046706B">
        <w:t xml:space="preserve">, </w:t>
      </w:r>
      <w:r w:rsidR="0046706B" w:rsidRPr="0046706B">
        <w:rPr>
          <w:i/>
        </w:rPr>
        <w:t>Mini-Batch KMeans</w:t>
      </w:r>
      <w:r w:rsidR="0046706B" w:rsidRPr="0046706B">
        <w:t xml:space="preserve">, </w:t>
      </w:r>
      <w:r w:rsidR="0046706B" w:rsidRPr="0046706B">
        <w:rPr>
          <w:i/>
        </w:rPr>
        <w:t>Mean Shift</w:t>
      </w:r>
      <w:r w:rsidR="0046706B" w:rsidRPr="0046706B">
        <w:t xml:space="preserve">, </w:t>
      </w:r>
      <w:r w:rsidR="0046706B" w:rsidRPr="0046706B">
        <w:rPr>
          <w:i/>
        </w:rPr>
        <w:t>Affinity Propagation</w:t>
      </w:r>
      <w:r w:rsidR="0046706B" w:rsidRPr="0046706B">
        <w:t xml:space="preserve">, </w:t>
      </w:r>
      <w:r w:rsidR="0046706B" w:rsidRPr="0046706B">
        <w:rPr>
          <w:i/>
        </w:rPr>
        <w:t>Spectral Clustering</w:t>
      </w:r>
      <w:r w:rsidR="0046706B" w:rsidRPr="0046706B">
        <w:t xml:space="preserve">, and </w:t>
      </w:r>
      <w:r w:rsidR="0046706B" w:rsidRPr="0046706B">
        <w:rPr>
          <w:i/>
        </w:rPr>
        <w:t>Agglomerative Clustering</w:t>
      </w:r>
      <w:r w:rsidR="00004DA7">
        <w:t>)</w:t>
      </w:r>
      <w:r>
        <w:t xml:space="preserve"> </w:t>
      </w:r>
      <w:r w:rsidR="00004DA7">
        <w:t xml:space="preserve">in clustering module of </w:t>
      </w:r>
      <w:r w:rsidR="00004DA7" w:rsidRPr="00004DA7">
        <w:rPr>
          <w:b/>
        </w:rPr>
        <w:t>sklearn</w:t>
      </w:r>
      <w:r w:rsidR="00004DA7">
        <w:t xml:space="preserve"> library </w:t>
      </w:r>
      <w:r>
        <w:t>to compare their performance</w:t>
      </w:r>
      <w:r w:rsidR="009555D9">
        <w:t>s</w:t>
      </w:r>
      <w:r>
        <w:t xml:space="preserve"> on 3 different datasets</w:t>
      </w:r>
      <w:r w:rsidR="0046706B">
        <w:t xml:space="preserve"> (</w:t>
      </w:r>
      <w:r w:rsidR="00BC3C8E">
        <w:rPr>
          <w:i/>
        </w:rPr>
        <w:t>B</w:t>
      </w:r>
      <w:r w:rsidR="0046706B" w:rsidRPr="0046706B">
        <w:rPr>
          <w:i/>
        </w:rPr>
        <w:t>oston</w:t>
      </w:r>
      <w:r w:rsidR="0046706B">
        <w:t xml:space="preserve">, </w:t>
      </w:r>
      <w:r w:rsidR="00BC3C8E">
        <w:rPr>
          <w:i/>
        </w:rPr>
        <w:t>D</w:t>
      </w:r>
      <w:r w:rsidR="0046706B" w:rsidRPr="0046706B">
        <w:rPr>
          <w:i/>
        </w:rPr>
        <w:t>igits3</w:t>
      </w:r>
      <w:r w:rsidR="0046706B">
        <w:t xml:space="preserve"> and </w:t>
      </w:r>
      <w:r w:rsidR="00BC3C8E">
        <w:rPr>
          <w:i/>
        </w:rPr>
        <w:t>I</w:t>
      </w:r>
      <w:r w:rsidR="0046706B" w:rsidRPr="0046706B">
        <w:rPr>
          <w:i/>
        </w:rPr>
        <w:t>ris</w:t>
      </w:r>
      <w:r w:rsidR="0046706B">
        <w:t>)</w:t>
      </w:r>
      <w:r>
        <w:t>.</w:t>
      </w:r>
      <w:r w:rsidR="00C95190">
        <w:t xml:space="preserve"> These datasets are also from </w:t>
      </w:r>
      <w:r w:rsidR="00C95190" w:rsidRPr="00004DA7">
        <w:rPr>
          <w:b/>
        </w:rPr>
        <w:t>sklearn</w:t>
      </w:r>
      <w:r w:rsidR="00C95190">
        <w:rPr>
          <w:b/>
        </w:rPr>
        <w:t xml:space="preserve"> </w:t>
      </w:r>
      <w:r w:rsidR="00C95190">
        <w:t>library.</w:t>
      </w:r>
      <w:r w:rsidR="007243EE">
        <w:t xml:space="preserve"> </w:t>
      </w:r>
      <w:r w:rsidR="00CD4021">
        <w:t xml:space="preserve">I used </w:t>
      </w:r>
      <w:r w:rsidR="00CD4021" w:rsidRPr="00CD4021">
        <w:rPr>
          <w:b/>
        </w:rPr>
        <w:t>TSNE</w:t>
      </w:r>
      <w:r w:rsidR="00CD4021">
        <w:t xml:space="preserve"> (T-distributed Stochastic Neighbor Embedding) </w:t>
      </w:r>
      <w:r w:rsidR="003F1F82">
        <w:t xml:space="preserve">to convert the similarities between data points to joint probabilities. </w:t>
      </w:r>
      <w:r w:rsidR="006400E5">
        <w:t xml:space="preserve">It is basically used to have a </w:t>
      </w:r>
      <w:r w:rsidR="0048115E">
        <w:t>better-normalized</w:t>
      </w:r>
      <w:r w:rsidR="006400E5">
        <w:t xml:space="preserve"> data</w:t>
      </w:r>
      <w:r w:rsidR="0089626E">
        <w:t>set</w:t>
      </w:r>
      <w:r w:rsidR="006400E5">
        <w:t>.</w:t>
      </w:r>
    </w:p>
    <w:p w14:paraId="40298BA7" w14:textId="77777777" w:rsidR="00A011C2" w:rsidRDefault="00A011C2" w:rsidP="000300AD">
      <w:pPr>
        <w:spacing w:line="276" w:lineRule="auto"/>
        <w:ind w:left="720"/>
        <w:jc w:val="both"/>
      </w:pPr>
    </w:p>
    <w:p w14:paraId="0DBA07F3" w14:textId="77777777" w:rsidR="00E5041E" w:rsidRPr="009F620E" w:rsidRDefault="00FF2D0D" w:rsidP="00430878">
      <w:pPr>
        <w:pStyle w:val="ListParagraph"/>
        <w:numPr>
          <w:ilvl w:val="0"/>
          <w:numId w:val="18"/>
        </w:numPr>
        <w:jc w:val="both"/>
        <w:rPr>
          <w:b/>
          <w:sz w:val="32"/>
          <w:szCs w:val="32"/>
        </w:rPr>
      </w:pPr>
      <w:r w:rsidRPr="009F620E">
        <w:rPr>
          <w:b/>
          <w:sz w:val="32"/>
          <w:szCs w:val="32"/>
        </w:rPr>
        <w:t>Introduction</w:t>
      </w:r>
    </w:p>
    <w:p w14:paraId="0336E5D6" w14:textId="36608BF1" w:rsidR="000D43A1" w:rsidRDefault="00E85AFA" w:rsidP="00A011C2">
      <w:pPr>
        <w:spacing w:line="276" w:lineRule="auto"/>
        <w:ind w:firstLine="0"/>
        <w:jc w:val="both"/>
      </w:pPr>
      <w:r>
        <w:t xml:space="preserve">I have applied </w:t>
      </w:r>
      <w:r w:rsidRPr="00E85AFA">
        <w:rPr>
          <w:i/>
        </w:rPr>
        <w:t>KMeans</w:t>
      </w:r>
      <w:r w:rsidRPr="0046706B">
        <w:t xml:space="preserve">, </w:t>
      </w:r>
      <w:r w:rsidRPr="0046706B">
        <w:rPr>
          <w:i/>
        </w:rPr>
        <w:t>Mini-Batch KMeans</w:t>
      </w:r>
      <w:r w:rsidRPr="0046706B">
        <w:t xml:space="preserve">, </w:t>
      </w:r>
      <w:r w:rsidRPr="0046706B">
        <w:rPr>
          <w:i/>
        </w:rPr>
        <w:t>Mean Shift</w:t>
      </w:r>
      <w:r w:rsidRPr="0046706B">
        <w:t xml:space="preserve">, </w:t>
      </w:r>
      <w:r w:rsidRPr="0046706B">
        <w:rPr>
          <w:i/>
        </w:rPr>
        <w:t>Affinity Propagation</w:t>
      </w:r>
      <w:r w:rsidRPr="0046706B">
        <w:t xml:space="preserve">, </w:t>
      </w:r>
      <w:r w:rsidRPr="0046706B">
        <w:rPr>
          <w:i/>
        </w:rPr>
        <w:t>Spectral Clustering</w:t>
      </w:r>
      <w:r w:rsidRPr="0046706B">
        <w:t xml:space="preserve">, and </w:t>
      </w:r>
      <w:r w:rsidRPr="0046706B">
        <w:rPr>
          <w:i/>
        </w:rPr>
        <w:t>Agglomerative Clustering</w:t>
      </w:r>
      <w:r>
        <w:rPr>
          <w:i/>
        </w:rPr>
        <w:t xml:space="preserve"> </w:t>
      </w:r>
      <w:r w:rsidR="00297FED">
        <w:t xml:space="preserve">algorithms </w:t>
      </w:r>
      <w:r>
        <w:t xml:space="preserve">on </w:t>
      </w:r>
      <w:r>
        <w:rPr>
          <w:i/>
        </w:rPr>
        <w:t>B</w:t>
      </w:r>
      <w:r w:rsidRPr="0046706B">
        <w:rPr>
          <w:i/>
        </w:rPr>
        <w:t>oston</w:t>
      </w:r>
      <w:r>
        <w:t xml:space="preserve">, </w:t>
      </w:r>
      <w:r>
        <w:rPr>
          <w:i/>
        </w:rPr>
        <w:t>D</w:t>
      </w:r>
      <w:r w:rsidRPr="0046706B">
        <w:rPr>
          <w:i/>
        </w:rPr>
        <w:t>igits3</w:t>
      </w:r>
      <w:r>
        <w:t xml:space="preserve"> and </w:t>
      </w:r>
      <w:r>
        <w:rPr>
          <w:i/>
        </w:rPr>
        <w:t>I</w:t>
      </w:r>
      <w:r w:rsidRPr="0046706B">
        <w:rPr>
          <w:i/>
        </w:rPr>
        <w:t>ris</w:t>
      </w:r>
      <w:r>
        <w:t xml:space="preserve"> datasets. </w:t>
      </w:r>
      <w:r w:rsidR="0048115E">
        <w:t>First</w:t>
      </w:r>
      <w:r w:rsidR="00FC0D10">
        <w:t>ly</w:t>
      </w:r>
      <w:r w:rsidR="0048115E">
        <w:t xml:space="preserve">, </w:t>
      </w:r>
      <w:r w:rsidR="00F91B95">
        <w:t xml:space="preserve">I have imported the necessary libraries </w:t>
      </w:r>
      <w:r w:rsidR="00252CF9">
        <w:t>and initialized the datasets.</w:t>
      </w:r>
      <w:r w:rsidR="00BC3C8E">
        <w:t xml:space="preserve"> Since </w:t>
      </w:r>
      <w:r w:rsidR="00BC3C8E" w:rsidRPr="00BC3C8E">
        <w:rPr>
          <w:i/>
        </w:rPr>
        <w:t>B</w:t>
      </w:r>
      <w:r w:rsidR="00BA512C" w:rsidRPr="00BC3C8E">
        <w:rPr>
          <w:i/>
        </w:rPr>
        <w:t>oston</w:t>
      </w:r>
      <w:r w:rsidR="00BA512C">
        <w:t xml:space="preserve"> is not a clustering but a regression </w:t>
      </w:r>
      <w:r w:rsidR="007F53E1">
        <w:t>dataset</w:t>
      </w:r>
      <w:r w:rsidR="00BA512C">
        <w:t xml:space="preserve">, </w:t>
      </w:r>
      <w:r w:rsidR="00C656C2">
        <w:t>I changed its target so that it only consisted of 0’s, 1’s and 2’s.</w:t>
      </w:r>
      <w:r w:rsidR="00E24D77">
        <w:t xml:space="preserve"> In doing so, I was ab</w:t>
      </w:r>
      <w:r w:rsidR="00BC3C8E">
        <w:t xml:space="preserve">le to show the class labels of </w:t>
      </w:r>
      <w:r w:rsidR="00BC3C8E" w:rsidRPr="00BC3C8E">
        <w:rPr>
          <w:i/>
        </w:rPr>
        <w:t>B</w:t>
      </w:r>
      <w:r w:rsidR="00E24D77" w:rsidRPr="00BC3C8E">
        <w:rPr>
          <w:i/>
        </w:rPr>
        <w:t>oston</w:t>
      </w:r>
      <w:r w:rsidR="00E24D77">
        <w:t xml:space="preserve"> dataset.</w:t>
      </w:r>
      <w:r w:rsidR="00504433">
        <w:t xml:space="preserve"> I have constructed a class, Dataset, to store datasets names and values. It was required to show the names of the datasets on the graphs.</w:t>
      </w:r>
      <w:r w:rsidR="001017F1">
        <w:t xml:space="preserve"> </w:t>
      </w:r>
      <w:r w:rsidR="00FC0D10">
        <w:t xml:space="preserve">Secondly, </w:t>
      </w:r>
      <w:r w:rsidR="0089626E">
        <w:t xml:space="preserve">I have initialized </w:t>
      </w:r>
      <w:r w:rsidR="0089626E" w:rsidRPr="0089626E">
        <w:rPr>
          <w:b/>
        </w:rPr>
        <w:t>TSNE</w:t>
      </w:r>
      <w:r w:rsidR="0089626E">
        <w:t xml:space="preserve"> </w:t>
      </w:r>
      <w:r w:rsidR="00C41BF0">
        <w:t xml:space="preserve">(T-distributed Stochastic Neighbor Embedding) </w:t>
      </w:r>
      <w:r w:rsidR="0089626E">
        <w:t>to normalize the data</w:t>
      </w:r>
      <w:r w:rsidR="0029280E">
        <w:t>set for easier parameter selection</w:t>
      </w:r>
      <w:r w:rsidR="0089626E">
        <w:t xml:space="preserve">. </w:t>
      </w:r>
      <w:r w:rsidR="00FC0D10">
        <w:t xml:space="preserve">I initialized the clustering algorithms with the best parameters I calculated and compared their results on the datasets. </w:t>
      </w:r>
      <w:r w:rsidR="00B56DD0">
        <w:t>I realized the fact that all of the clustering algorithms used the same lines of code except their instantiation part.</w:t>
      </w:r>
      <w:r w:rsidR="008F4EFA">
        <w:t xml:space="preserve"> In order for me to prevent code duplication, I constructed a class, ClusteringAlgorithm, to encapsulate</w:t>
      </w:r>
      <w:r w:rsidR="000451E9">
        <w:t xml:space="preserve"> the methods needed to do the comparison</w:t>
      </w:r>
      <w:r w:rsidR="0060628F">
        <w:t xml:space="preserve"> in a single</w:t>
      </w:r>
      <w:r w:rsidR="000B5C70">
        <w:t xml:space="preserve"> class</w:t>
      </w:r>
      <w:r w:rsidR="005B3BBD">
        <w:t>.</w:t>
      </w:r>
      <w:r w:rsidR="00CE176B">
        <w:t xml:space="preserve"> T</w:t>
      </w:r>
      <w:r w:rsidR="00DE3CC0">
        <w:t>hus, all clustering algorithms</w:t>
      </w:r>
      <w:r w:rsidR="00CE176B">
        <w:t xml:space="preserve"> used </w:t>
      </w:r>
      <w:r w:rsidR="00A54B43">
        <w:t xml:space="preserve">were </w:t>
      </w:r>
      <w:r w:rsidR="00CE176B">
        <w:t>ClusteringAlgorithm object</w:t>
      </w:r>
      <w:r w:rsidR="00A54B43">
        <w:t>s</w:t>
      </w:r>
      <w:r w:rsidR="00CE176B">
        <w:t>.</w:t>
      </w:r>
      <w:r w:rsidR="001017F1">
        <w:t xml:space="preserve"> </w:t>
      </w:r>
      <w:r w:rsidR="00433110">
        <w:t xml:space="preserve">Lastly, </w:t>
      </w:r>
      <w:r w:rsidR="00E840E7">
        <w:t>I plotted and tabul</w:t>
      </w:r>
      <w:r w:rsidR="00843C00">
        <w:t xml:space="preserve">ated the final results </w:t>
      </w:r>
      <w:r w:rsidR="001017F1">
        <w:t xml:space="preserve">using </w:t>
      </w:r>
      <w:r w:rsidR="001017F1" w:rsidRPr="001017F1">
        <w:rPr>
          <w:b/>
        </w:rPr>
        <w:t>mathplotlib</w:t>
      </w:r>
      <w:r w:rsidR="002C0DEC">
        <w:t>.</w:t>
      </w:r>
    </w:p>
    <w:p w14:paraId="7161843B" w14:textId="77777777" w:rsidR="0082115C" w:rsidRDefault="0082115C" w:rsidP="00A011C2">
      <w:pPr>
        <w:spacing w:line="276" w:lineRule="auto"/>
        <w:ind w:firstLine="0"/>
        <w:jc w:val="both"/>
      </w:pPr>
    </w:p>
    <w:p w14:paraId="2953C1C4" w14:textId="653BFAF8" w:rsidR="004D0CF7" w:rsidRPr="006F4B03" w:rsidRDefault="009265D4" w:rsidP="004D0CF7">
      <w:pPr>
        <w:pStyle w:val="ListParagraph"/>
        <w:numPr>
          <w:ilvl w:val="0"/>
          <w:numId w:val="18"/>
        </w:numPr>
        <w:jc w:val="both"/>
        <w:rPr>
          <w:b/>
          <w:sz w:val="32"/>
          <w:szCs w:val="32"/>
        </w:rPr>
      </w:pPr>
      <w:r w:rsidRPr="006F4B03">
        <w:rPr>
          <w:b/>
          <w:sz w:val="32"/>
          <w:szCs w:val="32"/>
        </w:rPr>
        <w:lastRenderedPageBreak/>
        <w:t>Problem and Dataset Information</w:t>
      </w:r>
    </w:p>
    <w:p w14:paraId="6F0D8208" w14:textId="203E8BEF" w:rsidR="004D0CF7" w:rsidRDefault="009C7E3D" w:rsidP="004D0CF7">
      <w:pPr>
        <w:spacing w:line="276" w:lineRule="auto"/>
        <w:ind w:firstLine="0"/>
        <w:jc w:val="both"/>
      </w:pPr>
      <w:r>
        <w:t xml:space="preserve">My aim on this project was to compare 6 different clustering algorithms on 3 different datasets. </w:t>
      </w:r>
      <w:r w:rsidR="00223154">
        <w:t xml:space="preserve">These are the datasets from </w:t>
      </w:r>
      <w:r w:rsidR="00223154" w:rsidRPr="00223154">
        <w:rPr>
          <w:b/>
        </w:rPr>
        <w:t xml:space="preserve">sklearn’s </w:t>
      </w:r>
      <w:r w:rsidR="00223154">
        <w:t>datasets library.</w:t>
      </w:r>
      <w:r w:rsidR="004D0CF7">
        <w:t xml:space="preserve"> I will briefly describe what is the meaning of each dataset.</w:t>
      </w:r>
    </w:p>
    <w:p w14:paraId="64C4F337" w14:textId="77777777" w:rsidR="004D0CF7" w:rsidRPr="004D0CF7" w:rsidRDefault="004D0CF7" w:rsidP="004D0CF7">
      <w:pPr>
        <w:spacing w:line="276" w:lineRule="auto"/>
        <w:ind w:firstLine="0"/>
        <w:jc w:val="both"/>
      </w:pPr>
    </w:p>
    <w:p w14:paraId="74427280" w14:textId="77777777" w:rsidR="004D0CF7" w:rsidRDefault="004D0CF7" w:rsidP="004D0CF7">
      <w:pPr>
        <w:pStyle w:val="ListParagraph"/>
        <w:numPr>
          <w:ilvl w:val="1"/>
          <w:numId w:val="18"/>
        </w:numPr>
        <w:ind w:left="360"/>
        <w:jc w:val="both"/>
        <w:rPr>
          <w:b/>
          <w:sz w:val="28"/>
          <w:szCs w:val="28"/>
        </w:rPr>
      </w:pPr>
      <w:r>
        <w:rPr>
          <w:b/>
          <w:sz w:val="28"/>
          <w:szCs w:val="28"/>
        </w:rPr>
        <w:t xml:space="preserve">   Boston Dataset</w:t>
      </w:r>
    </w:p>
    <w:p w14:paraId="212F8859" w14:textId="35112627" w:rsidR="00082A7A" w:rsidRDefault="00000EAB" w:rsidP="00082A7A">
      <w:pPr>
        <w:spacing w:line="276" w:lineRule="auto"/>
        <w:ind w:firstLine="0"/>
        <w:jc w:val="both"/>
      </w:pPr>
      <w:r>
        <w:t xml:space="preserve">Boston is a dataset for House Prices. The creators of this dataset </w:t>
      </w:r>
      <w:r w:rsidR="00CB7127">
        <w:t xml:space="preserve">are Harrison, D. and Rubinfeld, </w:t>
      </w:r>
      <w:r>
        <w:t xml:space="preserve">D.L. and it’s currently being maintained in Carnegie Mellon University. It has 506 instances and 13 </w:t>
      </w:r>
      <w:r w:rsidR="003A3D6A">
        <w:t>attributes</w:t>
      </w:r>
      <w:r>
        <w:t xml:space="preserve">. </w:t>
      </w:r>
      <w:r w:rsidR="001A3BA7">
        <w:t xml:space="preserve">There was only one problem with this database. </w:t>
      </w:r>
      <w:r>
        <w:t>Since this database is</w:t>
      </w:r>
      <w:r w:rsidR="000D0B8B">
        <w:t xml:space="preserve"> not a suitable database for clustering purposes, I had to change its target value. Before any changes made, target was consisting of float between 5.0 and 50.0 and it didn’t have any class labels displayed on the graph. So, I change the target values such that it was only consisting of 0’s, 1’s and 2’s. </w:t>
      </w:r>
      <w:r w:rsidR="00AB1011">
        <w:t xml:space="preserve">The </w:t>
      </w:r>
      <w:r w:rsidR="003A3D6A">
        <w:t>method used to assign</w:t>
      </w:r>
      <w:r w:rsidR="00AB1011">
        <w:t xml:space="preserve"> correct 0’s, 1’s and 2’s was dividing the array into </w:t>
      </w:r>
      <w:r w:rsidR="00C245AC">
        <w:t>3-sorted</w:t>
      </w:r>
      <w:r w:rsidR="00AB1011">
        <w:t xml:space="preserve"> portions that are sorted decreasingly</w:t>
      </w:r>
      <w:r w:rsidR="003A3D6A">
        <w:t xml:space="preserve"> and assigning 0’s to the 1</w:t>
      </w:r>
      <w:r w:rsidR="003A3D6A" w:rsidRPr="003A3D6A">
        <w:rPr>
          <w:vertAlign w:val="superscript"/>
        </w:rPr>
        <w:t>st</w:t>
      </w:r>
      <w:r w:rsidR="003A3D6A">
        <w:t xml:space="preserve"> portion, 1’s to the 2</w:t>
      </w:r>
      <w:r w:rsidR="003A3D6A" w:rsidRPr="003A3D6A">
        <w:rPr>
          <w:vertAlign w:val="superscript"/>
        </w:rPr>
        <w:t>nd</w:t>
      </w:r>
      <w:r w:rsidR="003A3D6A">
        <w:t xml:space="preserve"> portion and 2’s to the 3</w:t>
      </w:r>
      <w:r w:rsidR="003A3D6A">
        <w:rPr>
          <w:vertAlign w:val="superscript"/>
        </w:rPr>
        <w:t>rd</w:t>
      </w:r>
      <w:r w:rsidR="003A3D6A">
        <w:t xml:space="preserve"> portion.</w:t>
      </w:r>
      <w:r w:rsidR="0094287A">
        <w:t xml:space="preserve"> It made the dataset</w:t>
      </w:r>
      <w:r w:rsidR="00163F3B">
        <w:t xml:space="preserve"> have class labels.</w:t>
      </w:r>
      <w:r w:rsidR="0094287A">
        <w:t xml:space="preserve"> </w:t>
      </w:r>
      <w:r w:rsidR="00EA228B">
        <w:t>This operat</w:t>
      </w:r>
      <w:r w:rsidR="0073307E">
        <w:t>ion was necessary for comparison.</w:t>
      </w:r>
      <w:r w:rsidR="00082A7A" w:rsidRPr="00082A7A">
        <w:t xml:space="preserve"> </w:t>
      </w:r>
    </w:p>
    <w:p w14:paraId="378E8D15" w14:textId="77777777" w:rsidR="00082A7A" w:rsidRPr="004D0CF7" w:rsidRDefault="00082A7A" w:rsidP="00082A7A">
      <w:pPr>
        <w:spacing w:line="276" w:lineRule="auto"/>
        <w:ind w:firstLine="0"/>
        <w:jc w:val="both"/>
      </w:pPr>
    </w:p>
    <w:p w14:paraId="72C734CB" w14:textId="750888C1" w:rsidR="00082A7A" w:rsidRDefault="00082A7A" w:rsidP="00082A7A">
      <w:pPr>
        <w:pStyle w:val="ListParagraph"/>
        <w:numPr>
          <w:ilvl w:val="1"/>
          <w:numId w:val="18"/>
        </w:numPr>
        <w:ind w:left="360"/>
        <w:jc w:val="both"/>
        <w:rPr>
          <w:b/>
          <w:sz w:val="28"/>
          <w:szCs w:val="28"/>
        </w:rPr>
      </w:pPr>
      <w:r>
        <w:rPr>
          <w:b/>
          <w:sz w:val="28"/>
          <w:szCs w:val="28"/>
        </w:rPr>
        <w:t xml:space="preserve">   </w:t>
      </w:r>
      <w:r w:rsidR="008C2D28">
        <w:rPr>
          <w:b/>
          <w:sz w:val="28"/>
          <w:szCs w:val="28"/>
        </w:rPr>
        <w:t>Digits</w:t>
      </w:r>
      <w:r>
        <w:rPr>
          <w:b/>
          <w:sz w:val="28"/>
          <w:szCs w:val="28"/>
        </w:rPr>
        <w:t xml:space="preserve"> Dataset</w:t>
      </w:r>
    </w:p>
    <w:p w14:paraId="7D78DB74" w14:textId="67E5F072" w:rsidR="00295EF1" w:rsidRDefault="00C51543" w:rsidP="00295EF1">
      <w:pPr>
        <w:spacing w:line="276" w:lineRule="auto"/>
        <w:ind w:firstLine="0"/>
        <w:jc w:val="both"/>
      </w:pPr>
      <w:r>
        <w:t xml:space="preserve">Digit is a dataset consisting of handwritten digits. </w:t>
      </w:r>
      <w:r w:rsidR="001F7E67">
        <w:t>In this assignm</w:t>
      </w:r>
      <w:r w:rsidR="00193725">
        <w:t>ent, I only used the 0, 1 and 2</w:t>
      </w:r>
      <w:r w:rsidR="00B54088">
        <w:t xml:space="preserve"> (</w:t>
      </w:r>
      <w:r w:rsidR="00B54088" w:rsidRPr="0096031D">
        <w:rPr>
          <w:b/>
        </w:rPr>
        <w:t>n=3</w:t>
      </w:r>
      <w:r w:rsidR="00B54088">
        <w:t>)</w:t>
      </w:r>
      <w:r w:rsidR="00193725">
        <w:t>. However, you could observe all digits</w:t>
      </w:r>
      <w:r w:rsidR="001F7E67">
        <w:t xml:space="preserve"> by changing the </w:t>
      </w:r>
      <w:r w:rsidR="001F7E67">
        <w:rPr>
          <w:b/>
        </w:rPr>
        <w:t xml:space="preserve">n </w:t>
      </w:r>
      <w:r w:rsidR="00193725">
        <w:t>value in the constructors</w:t>
      </w:r>
      <w:r w:rsidR="001F7E67">
        <w:t xml:space="preserve">. </w:t>
      </w:r>
      <w:r w:rsidR="00A67ABC">
        <w:t xml:space="preserve">The creator of this dataset is E. Alpaydin. The dataset has 5620 instances and 64 attributes. </w:t>
      </w:r>
      <w:r w:rsidR="00082EFB">
        <w:t xml:space="preserve">The </w:t>
      </w:r>
      <w:r w:rsidR="00082EFB" w:rsidRPr="00470ED8">
        <w:rPr>
          <w:b/>
        </w:rPr>
        <w:t>n</w:t>
      </w:r>
      <w:r w:rsidR="00082EFB">
        <w:t xml:space="preserve"> value</w:t>
      </w:r>
      <w:r w:rsidR="00470ED8">
        <w:t xml:space="preserve"> is</w:t>
      </w:r>
      <w:r w:rsidR="00082EFB">
        <w:t xml:space="preserve"> also e</w:t>
      </w:r>
      <w:r w:rsidR="00AB2B18">
        <w:t>qual to the number of clusters.</w:t>
      </w:r>
      <w:r w:rsidR="00295EF1" w:rsidRPr="00295EF1">
        <w:t xml:space="preserve"> </w:t>
      </w:r>
    </w:p>
    <w:p w14:paraId="2087ED00" w14:textId="77777777" w:rsidR="00295EF1" w:rsidRPr="004D0CF7" w:rsidRDefault="00295EF1" w:rsidP="00295EF1">
      <w:pPr>
        <w:spacing w:line="276" w:lineRule="auto"/>
        <w:ind w:firstLine="0"/>
        <w:jc w:val="both"/>
      </w:pPr>
    </w:p>
    <w:p w14:paraId="199BD638" w14:textId="51B8B245" w:rsidR="00295EF1" w:rsidRDefault="00295EF1" w:rsidP="00295EF1">
      <w:pPr>
        <w:pStyle w:val="ListParagraph"/>
        <w:numPr>
          <w:ilvl w:val="1"/>
          <w:numId w:val="18"/>
        </w:numPr>
        <w:ind w:left="360"/>
        <w:jc w:val="both"/>
        <w:rPr>
          <w:b/>
          <w:sz w:val="28"/>
          <w:szCs w:val="28"/>
        </w:rPr>
      </w:pPr>
      <w:r>
        <w:rPr>
          <w:b/>
          <w:sz w:val="28"/>
          <w:szCs w:val="28"/>
        </w:rPr>
        <w:t xml:space="preserve">   Iris Dataset</w:t>
      </w:r>
    </w:p>
    <w:p w14:paraId="1B22E4B0" w14:textId="29F57A3A" w:rsidR="009265D4" w:rsidRDefault="00CC251F" w:rsidP="000D3C6F">
      <w:pPr>
        <w:spacing w:line="276" w:lineRule="auto"/>
        <w:ind w:firstLine="0"/>
        <w:jc w:val="both"/>
      </w:pPr>
      <w:r>
        <w:t xml:space="preserve">Iris is a dataset consisting of 3 types of iris plants. </w:t>
      </w:r>
      <w:r w:rsidR="00C55932">
        <w:t xml:space="preserve">It was </w:t>
      </w:r>
      <w:r w:rsidR="00E43BCD">
        <w:t>created</w:t>
      </w:r>
      <w:r w:rsidR="00C55932">
        <w:t xml:space="preserve"> by R.A. Fisher.</w:t>
      </w:r>
      <w:r w:rsidR="00E43BCD">
        <w:t xml:space="preserve"> It has 150 instances where each instance has 50 of them. Besides, it has 4 numeric, predictive attributes (</w:t>
      </w:r>
      <w:r w:rsidR="00E43BCD" w:rsidRPr="00E43BCD">
        <w:rPr>
          <w:i/>
        </w:rPr>
        <w:t>sepal length</w:t>
      </w:r>
      <w:r w:rsidR="00E43BCD">
        <w:t xml:space="preserve">, </w:t>
      </w:r>
      <w:r w:rsidR="00E43BCD" w:rsidRPr="00E43BCD">
        <w:rPr>
          <w:i/>
        </w:rPr>
        <w:t>sepal width</w:t>
      </w:r>
      <w:r w:rsidR="00E43BCD">
        <w:t xml:space="preserve">, </w:t>
      </w:r>
      <w:r w:rsidR="00E43BCD" w:rsidRPr="00E43BCD">
        <w:rPr>
          <w:i/>
        </w:rPr>
        <w:t>petal length</w:t>
      </w:r>
      <w:r w:rsidR="00E43BCD">
        <w:t xml:space="preserve"> and </w:t>
      </w:r>
      <w:r w:rsidR="00E43BCD" w:rsidRPr="00E43BCD">
        <w:rPr>
          <w:i/>
        </w:rPr>
        <w:t>petal width</w:t>
      </w:r>
      <w:r w:rsidR="00E43BCD">
        <w:t xml:space="preserve">). </w:t>
      </w:r>
      <w:r w:rsidR="00E677A4">
        <w:t>It is one of the greatest databases used in clustering purposes.</w:t>
      </w:r>
    </w:p>
    <w:p w14:paraId="03EDDB22" w14:textId="77777777" w:rsidR="005D35AC" w:rsidRDefault="005D35AC" w:rsidP="000D3C6F">
      <w:pPr>
        <w:spacing w:line="276" w:lineRule="auto"/>
        <w:ind w:firstLine="0"/>
        <w:jc w:val="both"/>
      </w:pPr>
    </w:p>
    <w:p w14:paraId="56FC4F70" w14:textId="77777777" w:rsidR="005D35AC" w:rsidRDefault="005D35AC" w:rsidP="000D3C6F">
      <w:pPr>
        <w:spacing w:line="276" w:lineRule="auto"/>
        <w:ind w:firstLine="0"/>
        <w:jc w:val="both"/>
      </w:pPr>
    </w:p>
    <w:p w14:paraId="28805C59" w14:textId="77777777" w:rsidR="005D35AC" w:rsidRDefault="005D35AC" w:rsidP="000D3C6F">
      <w:pPr>
        <w:spacing w:line="276" w:lineRule="auto"/>
        <w:ind w:firstLine="0"/>
        <w:jc w:val="both"/>
      </w:pPr>
    </w:p>
    <w:p w14:paraId="5F6381F2" w14:textId="77777777" w:rsidR="005D35AC" w:rsidRDefault="005D35AC" w:rsidP="000D3C6F">
      <w:pPr>
        <w:spacing w:line="276" w:lineRule="auto"/>
        <w:ind w:firstLine="0"/>
        <w:jc w:val="both"/>
      </w:pPr>
    </w:p>
    <w:p w14:paraId="077D02ED" w14:textId="77777777" w:rsidR="005D35AC" w:rsidRDefault="005D35AC" w:rsidP="000D3C6F">
      <w:pPr>
        <w:spacing w:line="276" w:lineRule="auto"/>
        <w:ind w:firstLine="0"/>
        <w:jc w:val="both"/>
      </w:pPr>
    </w:p>
    <w:p w14:paraId="61E5E1B0" w14:textId="77777777" w:rsidR="005D35AC" w:rsidRDefault="005D35AC" w:rsidP="000D3C6F">
      <w:pPr>
        <w:spacing w:line="276" w:lineRule="auto"/>
        <w:ind w:firstLine="0"/>
        <w:jc w:val="both"/>
      </w:pPr>
    </w:p>
    <w:p w14:paraId="4B10017E" w14:textId="77777777" w:rsidR="005D35AC" w:rsidRDefault="005D35AC" w:rsidP="000D3C6F">
      <w:pPr>
        <w:spacing w:line="276" w:lineRule="auto"/>
        <w:ind w:firstLine="0"/>
        <w:jc w:val="both"/>
        <w:rPr>
          <w:rFonts w:ascii="Times New Roman" w:hAnsi="Times New Roman" w:cs="Courier"/>
          <w:color w:val="000000"/>
          <w:lang w:val="en-GB" w:eastAsia="en-US"/>
        </w:rPr>
      </w:pPr>
    </w:p>
    <w:p w14:paraId="0F8B6C95" w14:textId="77777777" w:rsidR="000D3C6F" w:rsidRPr="000D3C6F" w:rsidRDefault="000D3C6F" w:rsidP="000D3C6F">
      <w:pPr>
        <w:spacing w:line="276" w:lineRule="auto"/>
        <w:ind w:firstLine="0"/>
        <w:jc w:val="both"/>
        <w:rPr>
          <w:rFonts w:ascii="Times New Roman" w:hAnsi="Times New Roman" w:cs="Courier"/>
          <w:color w:val="000000"/>
          <w:lang w:val="en-GB" w:eastAsia="en-US"/>
        </w:rPr>
      </w:pPr>
    </w:p>
    <w:p w14:paraId="09B098BC" w14:textId="77777777" w:rsidR="005D35AC" w:rsidRDefault="00513FC2" w:rsidP="005D35AC">
      <w:pPr>
        <w:pStyle w:val="ListParagraph"/>
        <w:numPr>
          <w:ilvl w:val="0"/>
          <w:numId w:val="18"/>
        </w:numPr>
        <w:jc w:val="both"/>
        <w:rPr>
          <w:b/>
          <w:sz w:val="32"/>
          <w:szCs w:val="32"/>
        </w:rPr>
      </w:pPr>
      <w:r w:rsidRPr="008A57D3">
        <w:rPr>
          <w:b/>
          <w:sz w:val="32"/>
          <w:szCs w:val="32"/>
        </w:rPr>
        <w:lastRenderedPageBreak/>
        <w:t>Algorithms</w:t>
      </w:r>
    </w:p>
    <w:p w14:paraId="2CE1318B" w14:textId="1A0567F8" w:rsidR="00FA0801" w:rsidRDefault="00FA0801" w:rsidP="007E36F0">
      <w:pPr>
        <w:spacing w:line="276" w:lineRule="auto"/>
        <w:ind w:firstLine="0"/>
        <w:jc w:val="both"/>
      </w:pPr>
      <w:r>
        <w:t xml:space="preserve">In order to have an easier parameter selection, the dataset needs to be normalized. </w:t>
      </w:r>
      <w:r w:rsidR="007E36F0">
        <w:t>What this means is that we need to have similar data points stand together.</w:t>
      </w:r>
      <w:r w:rsidR="00901CAC">
        <w:t xml:space="preserve"> </w:t>
      </w:r>
      <w:r w:rsidR="004F07B1">
        <w:t xml:space="preserve">To do so, I used </w:t>
      </w:r>
      <w:r w:rsidR="004F07B1" w:rsidRPr="00631A57">
        <w:rPr>
          <w:b/>
        </w:rPr>
        <w:t>TSNE</w:t>
      </w:r>
      <w:r w:rsidR="004F07B1">
        <w:t xml:space="preserve"> (T-distributed Stochastic Neighbor Embedding)</w:t>
      </w:r>
      <w:r w:rsidR="00E91720">
        <w:t xml:space="preserve">, </w:t>
      </w:r>
      <w:r w:rsidR="001D787E">
        <w:t xml:space="preserve">which is a prize-winning </w:t>
      </w:r>
      <w:r w:rsidR="00631A57">
        <w:t>machine-learning</w:t>
      </w:r>
      <w:r w:rsidR="001D787E">
        <w:t xml:space="preserve"> algorithm for dimensionality reduction. </w:t>
      </w:r>
      <w:r w:rsidR="00901CAC">
        <w:t>It is commonly used to visualize high-dimensional datasets.</w:t>
      </w:r>
    </w:p>
    <w:p w14:paraId="5B08B25F" w14:textId="77777777" w:rsidR="007E36F0" w:rsidRPr="00FA0801" w:rsidRDefault="007E36F0" w:rsidP="007E36F0">
      <w:pPr>
        <w:spacing w:line="276" w:lineRule="auto"/>
        <w:ind w:firstLine="0"/>
        <w:jc w:val="both"/>
        <w:rPr>
          <w:b/>
          <w:sz w:val="28"/>
          <w:szCs w:val="28"/>
        </w:rPr>
      </w:pPr>
    </w:p>
    <w:p w14:paraId="1FAB4C9B" w14:textId="70A84508" w:rsidR="005D35AC" w:rsidRPr="005D35AC" w:rsidRDefault="005D35AC" w:rsidP="005D35AC">
      <w:pPr>
        <w:ind w:firstLine="0"/>
        <w:jc w:val="both"/>
        <w:rPr>
          <w:b/>
          <w:sz w:val="28"/>
          <w:szCs w:val="28"/>
        </w:rPr>
      </w:pPr>
      <w:r w:rsidRPr="005D35AC">
        <w:rPr>
          <w:b/>
          <w:sz w:val="28"/>
          <w:szCs w:val="28"/>
        </w:rPr>
        <w:t xml:space="preserve">3.1   </w:t>
      </w:r>
      <w:r>
        <w:rPr>
          <w:b/>
          <w:sz w:val="28"/>
          <w:szCs w:val="28"/>
        </w:rPr>
        <w:t>KMeans</w:t>
      </w:r>
    </w:p>
    <w:p w14:paraId="7AB23353" w14:textId="74AFB99D" w:rsidR="000B0A21" w:rsidRDefault="001A4873" w:rsidP="000B0A21">
      <w:pPr>
        <w:spacing w:line="276" w:lineRule="auto"/>
        <w:ind w:firstLine="0"/>
        <w:jc w:val="both"/>
      </w:pPr>
      <w:r>
        <w:t xml:space="preserve">KMeans, </w:t>
      </w:r>
      <w:r w:rsidR="002A71F5">
        <w:t xml:space="preserve">an algorithm that partitions n observations into k clusters. </w:t>
      </w:r>
      <w:r w:rsidR="003A02B6">
        <w:t>It is an un-supervised machine-</w:t>
      </w:r>
      <w:r w:rsidR="00F90A7A">
        <w:t xml:space="preserve">learning algorithm. </w:t>
      </w:r>
      <w:r w:rsidR="002A71F5">
        <w:t xml:space="preserve">Each observation is child of the cluster </w:t>
      </w:r>
      <w:r w:rsidR="00631A57">
        <w:t>that</w:t>
      </w:r>
      <w:r w:rsidR="002A71F5">
        <w:t xml:space="preserve"> has the nearest mean. </w:t>
      </w:r>
      <w:r w:rsidR="00A257F3">
        <w:t xml:space="preserve">The algorithm first assigns each observation to the proper cluster </w:t>
      </w:r>
      <w:r w:rsidR="000368E0">
        <w:t>that</w:t>
      </w:r>
      <w:r w:rsidR="00A257F3">
        <w:t xml:space="preserve"> has the nearest main.</w:t>
      </w:r>
      <w:r w:rsidR="000368E0">
        <w:t xml:space="preserve"> Then it updates the new means to be the centroids of the observations. When there are no more assignments left, the alg</w:t>
      </w:r>
      <w:r w:rsidR="00601555">
        <w:t>orithm is said to be converged.</w:t>
      </w:r>
      <w:r w:rsidR="00EA5DD7" w:rsidRPr="00EA5DD7">
        <w:t xml:space="preserve"> </w:t>
      </w:r>
      <w:r w:rsidR="00EA5DD7">
        <w:t>It takes number of clusters as argument.</w:t>
      </w:r>
    </w:p>
    <w:p w14:paraId="3F700167" w14:textId="77777777" w:rsidR="00601555" w:rsidRDefault="00601555" w:rsidP="000B0A21">
      <w:pPr>
        <w:spacing w:line="276" w:lineRule="auto"/>
        <w:ind w:firstLine="0"/>
        <w:jc w:val="both"/>
      </w:pPr>
    </w:p>
    <w:p w14:paraId="46F2959F" w14:textId="57E8DBA4" w:rsidR="00601555" w:rsidRDefault="002C1D2B" w:rsidP="000B0A21">
      <w:pPr>
        <w:spacing w:line="276" w:lineRule="auto"/>
        <w:ind w:firstLine="0"/>
        <w:jc w:val="both"/>
      </w:pPr>
      <w:r>
        <w:rPr>
          <w:noProof/>
          <w:lang w:eastAsia="en-US"/>
        </w:rPr>
        <w:drawing>
          <wp:anchor distT="0" distB="0" distL="114300" distR="114300" simplePos="0" relativeHeight="251658240" behindDoc="0" locked="0" layoutInCell="1" allowOverlap="1" wp14:anchorId="6C7150F2" wp14:editId="238376C7">
            <wp:simplePos x="0" y="0"/>
            <wp:positionH relativeFrom="column">
              <wp:posOffset>2514600</wp:posOffset>
            </wp:positionH>
            <wp:positionV relativeFrom="paragraph">
              <wp:posOffset>17780</wp:posOffset>
            </wp:positionV>
            <wp:extent cx="3429000" cy="4615815"/>
            <wp:effectExtent l="0" t="0" r="0" b="6985"/>
            <wp:wrapSquare wrapText="bothSides"/>
            <wp:docPr id="1" name="Picture 1" descr="Macintosh HD:Users:batuhan:Desktop:Screen Shot 2017-12-03 at 20.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tuhan:Desktop:Screen Shot 2017-12-03 at 20.18.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461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01555">
        <w:t>I applied KMeans to my datasets and the exception would be that the clusters were complete and had the observations that were close to each other.</w:t>
      </w:r>
    </w:p>
    <w:p w14:paraId="1CA20C3C" w14:textId="06BCC44E" w:rsidR="00B50CAF" w:rsidRDefault="00B50CAF" w:rsidP="000B0A21">
      <w:pPr>
        <w:spacing w:line="276" w:lineRule="auto"/>
        <w:ind w:firstLine="0"/>
        <w:jc w:val="both"/>
      </w:pPr>
    </w:p>
    <w:p w14:paraId="0FBC1166" w14:textId="19ED56E4" w:rsidR="00B50CAF" w:rsidRDefault="00B50CAF" w:rsidP="000B0A21">
      <w:pPr>
        <w:spacing w:line="276" w:lineRule="auto"/>
        <w:ind w:firstLine="0"/>
        <w:jc w:val="both"/>
      </w:pPr>
      <w:r>
        <w:t xml:space="preserve">As can be seen in the </w:t>
      </w:r>
      <w:r w:rsidR="00755CD3">
        <w:rPr>
          <w:i/>
        </w:rPr>
        <w:t>F</w:t>
      </w:r>
      <w:r w:rsidRPr="00755CD3">
        <w:rPr>
          <w:i/>
        </w:rPr>
        <w:t>igure 1</w:t>
      </w:r>
      <w:r>
        <w:t xml:space="preserve">, </w:t>
      </w:r>
      <w:r w:rsidR="000816AD">
        <w:t>all of the cluster</w:t>
      </w:r>
      <w:r w:rsidR="00D92B1A">
        <w:t>s have</w:t>
      </w:r>
      <w:r w:rsidR="000816AD">
        <w:t xml:space="preserve"> its observations close to each other. </w:t>
      </w:r>
      <w:r w:rsidR="00BF0BAB">
        <w:t xml:space="preserve">It is obvious that KMeans performed well on both digits and iris datasets. </w:t>
      </w:r>
      <w:r w:rsidR="00DA2777">
        <w:t xml:space="preserve">However, it couldn’t find the clusters well because the normalized mutual info score of </w:t>
      </w:r>
      <w:r w:rsidR="00D90779">
        <w:t>Boston</w:t>
      </w:r>
      <w:r w:rsidR="00DA2777">
        <w:t xml:space="preserve"> is too low. </w:t>
      </w:r>
    </w:p>
    <w:p w14:paraId="4781A244" w14:textId="77777777" w:rsidR="002C1D2B" w:rsidRDefault="002C1D2B" w:rsidP="000B0A21">
      <w:pPr>
        <w:spacing w:line="276" w:lineRule="auto"/>
        <w:ind w:firstLine="0"/>
        <w:jc w:val="both"/>
      </w:pPr>
    </w:p>
    <w:p w14:paraId="533AF660" w14:textId="7B487E35" w:rsidR="002C1D2B" w:rsidRPr="000B0A21" w:rsidRDefault="002C1D2B" w:rsidP="000B0A21">
      <w:pPr>
        <w:spacing w:line="276" w:lineRule="auto"/>
        <w:ind w:firstLine="0"/>
        <w:jc w:val="both"/>
      </w:pPr>
      <w:r>
        <w:t xml:space="preserve">To sum up, </w:t>
      </w:r>
      <w:r w:rsidR="006D1A44">
        <w:t>the winner for this session is D</w:t>
      </w:r>
      <w:r w:rsidR="00C33065">
        <w:t xml:space="preserve">igits </w:t>
      </w:r>
      <w:r w:rsidR="006D1A44">
        <w:t xml:space="preserve">dataset </w:t>
      </w:r>
      <w:r w:rsidR="00C33065">
        <w:t xml:space="preserve">with 76.55% similarity. </w:t>
      </w:r>
      <w:r w:rsidR="006D1A44">
        <w:t xml:space="preserve">Iris dataset also performed well as it looks almost the same with the class labels. </w:t>
      </w:r>
      <w:r w:rsidR="00B954C2">
        <w:t>However, as Boston not being a suitable dataset for clustering, KMeans failed to find proper clusters for it.</w:t>
      </w:r>
    </w:p>
    <w:p w14:paraId="0F745D1E" w14:textId="271EA420" w:rsidR="00FF2D0D" w:rsidRPr="00C95190" w:rsidRDefault="006D0D24" w:rsidP="000300AD">
      <w:pPr>
        <w:spacing w:line="276" w:lineRule="auto"/>
        <w:ind w:left="720"/>
        <w:jc w:val="both"/>
      </w:pPr>
      <w:r>
        <w:rPr>
          <w:noProof/>
          <w:lang w:eastAsia="en-US"/>
        </w:rPr>
        <mc:AlternateContent>
          <mc:Choice Requires="wps">
            <w:drawing>
              <wp:anchor distT="0" distB="0" distL="114300" distR="114300" simplePos="0" relativeHeight="251660288" behindDoc="0" locked="0" layoutInCell="1" allowOverlap="1" wp14:anchorId="1AD040C2" wp14:editId="760AD988">
                <wp:simplePos x="0" y="0"/>
                <wp:positionH relativeFrom="column">
                  <wp:posOffset>2857500</wp:posOffset>
                </wp:positionH>
                <wp:positionV relativeFrom="paragraph">
                  <wp:posOffset>37465</wp:posOffset>
                </wp:positionV>
                <wp:extent cx="2628900" cy="457200"/>
                <wp:effectExtent l="0" t="0" r="12700" b="0"/>
                <wp:wrapNone/>
                <wp:docPr id="2" name="Text Box 2"/>
                <wp:cNvGraphicFramePr/>
                <a:graphic xmlns:a="http://schemas.openxmlformats.org/drawingml/2006/main">
                  <a:graphicData uri="http://schemas.microsoft.com/office/word/2010/wordprocessingShape">
                    <wps:wsp>
                      <wps:cNvSpPr txBox="1"/>
                      <wps:spPr>
                        <a:xfrm>
                          <a:off x="0" y="0"/>
                          <a:ext cx="26289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04E8FD" w14:textId="63FC3D74" w:rsidR="00C84174" w:rsidRPr="008C0A53" w:rsidRDefault="00C84174" w:rsidP="00035CC6">
                            <w:pPr>
                              <w:pStyle w:val="Caption"/>
                              <w:rPr>
                                <w:noProof/>
                                <w:color w:val="7F7F7F" w:themeColor="text1" w:themeTint="80"/>
                                <w:lang w:eastAsia="en-US"/>
                              </w:rPr>
                            </w:pPr>
                            <w:r w:rsidRPr="008C0A53">
                              <w:rPr>
                                <w:color w:val="7F7F7F" w:themeColor="text1" w:themeTint="80"/>
                              </w:rPr>
                              <w:t xml:space="preserve">Figure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1</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KMeans on each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25pt;margin-top:2.95pt;width:207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" stroked="f">
                <v:textbox inset="0,0,0,0">
                  <w:txbxContent>
                    <w:p w14:paraId="6304E8FD" w14:textId="63FC3D74" w:rsidR="00C84174" w:rsidRPr="008C0A53" w:rsidRDefault="00C84174" w:rsidP="00035CC6">
                      <w:pPr>
                        <w:pStyle w:val="Caption"/>
                        <w:rPr>
                          <w:noProof/>
                          <w:color w:val="7F7F7F" w:themeColor="text1" w:themeTint="80"/>
                          <w:lang w:eastAsia="en-US"/>
                        </w:rPr>
                      </w:pPr>
                      <w:r w:rsidRPr="008C0A53">
                        <w:rPr>
                          <w:color w:val="7F7F7F" w:themeColor="text1" w:themeTint="80"/>
                        </w:rPr>
                        <w:t xml:space="preserve">Figure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1</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KMeans on each dataset</w:t>
                      </w:r>
                    </w:p>
                  </w:txbxContent>
                </v:textbox>
              </v:shape>
            </w:pict>
          </mc:Fallback>
        </mc:AlternateContent>
      </w:r>
    </w:p>
    <w:p w14:paraId="545D28D4" w14:textId="36E0118B" w:rsidR="00A936FF" w:rsidRPr="005D35AC" w:rsidRDefault="00033E30" w:rsidP="00A936FF">
      <w:pPr>
        <w:ind w:firstLine="0"/>
        <w:jc w:val="both"/>
        <w:rPr>
          <w:b/>
          <w:sz w:val="28"/>
          <w:szCs w:val="28"/>
        </w:rPr>
      </w:pPr>
      <w:r>
        <w:rPr>
          <w:b/>
          <w:sz w:val="28"/>
          <w:szCs w:val="28"/>
        </w:rPr>
        <w:lastRenderedPageBreak/>
        <w:t>3.2</w:t>
      </w:r>
      <w:r w:rsidR="00A936FF" w:rsidRPr="005D35AC">
        <w:rPr>
          <w:b/>
          <w:sz w:val="28"/>
          <w:szCs w:val="28"/>
        </w:rPr>
        <w:t xml:space="preserve">   </w:t>
      </w:r>
      <w:r w:rsidR="00A936FF">
        <w:rPr>
          <w:b/>
          <w:sz w:val="28"/>
          <w:szCs w:val="28"/>
        </w:rPr>
        <w:t>Mini-Batch KMeans</w:t>
      </w:r>
    </w:p>
    <w:p w14:paraId="5DE827FD" w14:textId="2643ADE4" w:rsidR="002A752B" w:rsidRDefault="001942A9" w:rsidP="00A936FF">
      <w:pPr>
        <w:spacing w:line="276" w:lineRule="auto"/>
        <w:ind w:firstLine="0"/>
        <w:jc w:val="both"/>
      </w:pPr>
      <w:r>
        <w:t>The implementation and the results</w:t>
      </w:r>
      <w:r w:rsidR="00F86BEC">
        <w:t xml:space="preserve"> of the Mini-B</w:t>
      </w:r>
      <w:r>
        <w:t>atch KMeans are almost the same with KMeans</w:t>
      </w:r>
      <w:r w:rsidR="008F1A71">
        <w:t xml:space="preserve"> but Mini-Batch KMeans </w:t>
      </w:r>
      <w:r w:rsidR="008C1511">
        <w:t>is slightly faster</w:t>
      </w:r>
      <w:r>
        <w:t>.</w:t>
      </w:r>
      <w:r w:rsidR="00033E30">
        <w:t xml:space="preserve"> </w:t>
      </w:r>
      <w:r w:rsidR="00B16591">
        <w:t xml:space="preserve">The advantage of this algorithm is that it has less computational cost because it does not use all dataset </w:t>
      </w:r>
      <w:r w:rsidR="00351C41">
        <w:t>in</w:t>
      </w:r>
      <w:r w:rsidR="00B16591">
        <w:t xml:space="preserve"> each </w:t>
      </w:r>
      <w:r w:rsidR="00351C41">
        <w:t>iteration;</w:t>
      </w:r>
      <w:r w:rsidR="00B16591">
        <w:t xml:space="preserve"> it uses a subsample of a fixed size.</w:t>
      </w:r>
      <w:r w:rsidR="005D2710">
        <w:t xml:space="preserve"> It takes number of clusters as argument.</w:t>
      </w:r>
    </w:p>
    <w:p w14:paraId="5E12ED02" w14:textId="766DBB0E" w:rsidR="00A97601" w:rsidRDefault="00A97601" w:rsidP="00A936FF">
      <w:pPr>
        <w:spacing w:line="276" w:lineRule="auto"/>
        <w:ind w:firstLine="0"/>
        <w:jc w:val="both"/>
      </w:pPr>
    </w:p>
    <w:p w14:paraId="7C84756B" w14:textId="1AABB103" w:rsidR="00A97601" w:rsidRDefault="00EF7D7B" w:rsidP="00A936FF">
      <w:pPr>
        <w:spacing w:line="276" w:lineRule="auto"/>
        <w:ind w:firstLine="0"/>
        <w:jc w:val="both"/>
      </w:pPr>
      <w:r>
        <w:t xml:space="preserve">As in the </w:t>
      </w:r>
      <w:r w:rsidRPr="00755CD3">
        <w:rPr>
          <w:i/>
        </w:rPr>
        <w:t>Figure 2</w:t>
      </w:r>
      <w:r>
        <w:t xml:space="preserve">, </w:t>
      </w:r>
      <w:r w:rsidR="00523813">
        <w:t>the difference between Mini-Batch KMeans and KMeans is not that much.</w:t>
      </w:r>
      <w:r w:rsidR="00E518D1">
        <w:t xml:space="preserve"> However, we can see from the time label</w:t>
      </w:r>
      <w:r w:rsidR="003944AC">
        <w:t>s</w:t>
      </w:r>
      <w:r w:rsidR="00E518D1">
        <w:t xml:space="preserve"> in the graphs that Mini-Batch KMeans was faster than the KMeans</w:t>
      </w:r>
      <w:r w:rsidR="001C7645">
        <w:t xml:space="preserve">. </w:t>
      </w:r>
      <w:r w:rsidR="003B4430">
        <w:t xml:space="preserve">On the other hand, </w:t>
      </w:r>
      <w:r w:rsidR="006717F4">
        <w:t>Iris dataset is the best in this algorithm and Digits dataset is the 2</w:t>
      </w:r>
      <w:r w:rsidR="006717F4" w:rsidRPr="006717F4">
        <w:rPr>
          <w:vertAlign w:val="superscript"/>
        </w:rPr>
        <w:t>nd</w:t>
      </w:r>
      <w:r w:rsidR="006717F4">
        <w:t xml:space="preserve"> while Digits dataset is the best and Iris dataset is the 2</w:t>
      </w:r>
      <w:r w:rsidR="006717F4" w:rsidRPr="006717F4">
        <w:rPr>
          <w:vertAlign w:val="superscript"/>
        </w:rPr>
        <w:t>nd</w:t>
      </w:r>
      <w:r w:rsidR="006717F4">
        <w:t xml:space="preserve"> in KMeans. The algorithms differ more on some specific datasets.</w:t>
      </w:r>
    </w:p>
    <w:p w14:paraId="7D01D9DA" w14:textId="77777777" w:rsidR="009F14A3" w:rsidRDefault="009F14A3" w:rsidP="00A936FF">
      <w:pPr>
        <w:spacing w:line="276" w:lineRule="auto"/>
        <w:ind w:firstLine="0"/>
        <w:jc w:val="both"/>
      </w:pPr>
    </w:p>
    <w:p w14:paraId="4B0F8A4A" w14:textId="435CACE9" w:rsidR="009F14A3" w:rsidRDefault="009F14A3" w:rsidP="00A936FF">
      <w:pPr>
        <w:spacing w:line="276" w:lineRule="auto"/>
        <w:ind w:firstLine="0"/>
        <w:jc w:val="both"/>
      </w:pPr>
      <w:r>
        <w:rPr>
          <w:noProof/>
          <w:lang w:eastAsia="en-US"/>
        </w:rPr>
        <w:drawing>
          <wp:anchor distT="0" distB="0" distL="114300" distR="114300" simplePos="0" relativeHeight="251661312" behindDoc="0" locked="0" layoutInCell="1" allowOverlap="1" wp14:anchorId="7D5A883A" wp14:editId="33ACF99A">
            <wp:simplePos x="0" y="0"/>
            <wp:positionH relativeFrom="column">
              <wp:posOffset>1028700</wp:posOffset>
            </wp:positionH>
            <wp:positionV relativeFrom="paragraph">
              <wp:posOffset>3175</wp:posOffset>
            </wp:positionV>
            <wp:extent cx="3996690" cy="5372100"/>
            <wp:effectExtent l="0" t="0" r="0" b="12700"/>
            <wp:wrapSquare wrapText="bothSides"/>
            <wp:docPr id="6" name="Picture 6" descr="Macintosh HD:Users:batuhan:Desktop:Screen Shot 2017-12-03 at 20.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atuhan:Desktop:Screen Shot 2017-12-03 at 20.41.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69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909BB" w14:textId="77777777" w:rsidR="009F14A3" w:rsidRDefault="009F14A3" w:rsidP="00A936FF">
      <w:pPr>
        <w:spacing w:line="276" w:lineRule="auto"/>
        <w:ind w:firstLine="0"/>
        <w:jc w:val="both"/>
      </w:pPr>
    </w:p>
    <w:p w14:paraId="5D372466" w14:textId="3578B350" w:rsidR="009F14A3" w:rsidRDefault="009F14A3" w:rsidP="00A936FF">
      <w:pPr>
        <w:spacing w:line="276" w:lineRule="auto"/>
        <w:ind w:firstLine="0"/>
        <w:jc w:val="both"/>
      </w:pPr>
    </w:p>
    <w:p w14:paraId="277C3240" w14:textId="77777777" w:rsidR="009F14A3" w:rsidRDefault="009F14A3" w:rsidP="00A936FF">
      <w:pPr>
        <w:spacing w:line="276" w:lineRule="auto"/>
        <w:ind w:firstLine="0"/>
        <w:jc w:val="both"/>
      </w:pPr>
    </w:p>
    <w:p w14:paraId="62A088E1" w14:textId="77777777" w:rsidR="009F14A3" w:rsidRDefault="009F14A3" w:rsidP="00A936FF">
      <w:pPr>
        <w:spacing w:line="276" w:lineRule="auto"/>
        <w:ind w:firstLine="0"/>
        <w:jc w:val="both"/>
      </w:pPr>
    </w:p>
    <w:p w14:paraId="43B01274" w14:textId="77777777" w:rsidR="009F14A3" w:rsidRDefault="009F14A3" w:rsidP="00A936FF">
      <w:pPr>
        <w:spacing w:line="276" w:lineRule="auto"/>
        <w:ind w:firstLine="0"/>
        <w:jc w:val="both"/>
      </w:pPr>
    </w:p>
    <w:p w14:paraId="54C0C980" w14:textId="77777777" w:rsidR="009F14A3" w:rsidRDefault="009F14A3" w:rsidP="00A936FF">
      <w:pPr>
        <w:spacing w:line="276" w:lineRule="auto"/>
        <w:ind w:firstLine="0"/>
        <w:jc w:val="both"/>
      </w:pPr>
    </w:p>
    <w:p w14:paraId="02FF19C8" w14:textId="77777777" w:rsidR="009F14A3" w:rsidRDefault="009F14A3" w:rsidP="00A936FF">
      <w:pPr>
        <w:spacing w:line="276" w:lineRule="auto"/>
        <w:ind w:firstLine="0"/>
        <w:jc w:val="both"/>
      </w:pPr>
    </w:p>
    <w:p w14:paraId="0F8CBED0" w14:textId="77777777" w:rsidR="009F14A3" w:rsidRDefault="009F14A3" w:rsidP="00A936FF">
      <w:pPr>
        <w:spacing w:line="276" w:lineRule="auto"/>
        <w:ind w:firstLine="0"/>
        <w:jc w:val="both"/>
      </w:pPr>
    </w:p>
    <w:p w14:paraId="2580EB09" w14:textId="77777777" w:rsidR="009F14A3" w:rsidRDefault="009F14A3" w:rsidP="00A936FF">
      <w:pPr>
        <w:spacing w:line="276" w:lineRule="auto"/>
        <w:ind w:firstLine="0"/>
        <w:jc w:val="both"/>
      </w:pPr>
    </w:p>
    <w:p w14:paraId="5DC58EF6" w14:textId="77777777" w:rsidR="009F14A3" w:rsidRDefault="009F14A3" w:rsidP="00A936FF">
      <w:pPr>
        <w:spacing w:line="276" w:lineRule="auto"/>
        <w:ind w:firstLine="0"/>
        <w:jc w:val="both"/>
      </w:pPr>
    </w:p>
    <w:p w14:paraId="7F0A5346" w14:textId="77777777" w:rsidR="009F14A3" w:rsidRDefault="009F14A3" w:rsidP="00A936FF">
      <w:pPr>
        <w:spacing w:line="276" w:lineRule="auto"/>
        <w:ind w:firstLine="0"/>
        <w:jc w:val="both"/>
      </w:pPr>
    </w:p>
    <w:p w14:paraId="4A299173" w14:textId="77777777" w:rsidR="009F14A3" w:rsidRDefault="009F14A3" w:rsidP="00A936FF">
      <w:pPr>
        <w:spacing w:line="276" w:lineRule="auto"/>
        <w:ind w:firstLine="0"/>
        <w:jc w:val="both"/>
      </w:pPr>
    </w:p>
    <w:p w14:paraId="37BDCDB5" w14:textId="77777777" w:rsidR="009F14A3" w:rsidRDefault="009F14A3" w:rsidP="00A936FF">
      <w:pPr>
        <w:spacing w:line="276" w:lineRule="auto"/>
        <w:ind w:firstLine="0"/>
        <w:jc w:val="both"/>
      </w:pPr>
    </w:p>
    <w:p w14:paraId="078965EF" w14:textId="77777777" w:rsidR="009F14A3" w:rsidRDefault="009F14A3" w:rsidP="00A936FF">
      <w:pPr>
        <w:spacing w:line="276" w:lineRule="auto"/>
        <w:ind w:firstLine="0"/>
        <w:jc w:val="both"/>
      </w:pPr>
    </w:p>
    <w:p w14:paraId="3D1838BF" w14:textId="77777777" w:rsidR="009F14A3" w:rsidRDefault="009F14A3" w:rsidP="00A936FF">
      <w:pPr>
        <w:spacing w:line="276" w:lineRule="auto"/>
        <w:ind w:firstLine="0"/>
        <w:jc w:val="both"/>
      </w:pPr>
    </w:p>
    <w:p w14:paraId="6545D6B2" w14:textId="77777777" w:rsidR="009F14A3" w:rsidRDefault="009F14A3" w:rsidP="00A936FF">
      <w:pPr>
        <w:spacing w:line="276" w:lineRule="auto"/>
        <w:ind w:firstLine="0"/>
        <w:jc w:val="both"/>
      </w:pPr>
    </w:p>
    <w:p w14:paraId="434A464D" w14:textId="77777777" w:rsidR="009F14A3" w:rsidRDefault="009F14A3" w:rsidP="00A936FF">
      <w:pPr>
        <w:spacing w:line="276" w:lineRule="auto"/>
        <w:ind w:firstLine="0"/>
        <w:jc w:val="both"/>
      </w:pPr>
    </w:p>
    <w:p w14:paraId="1377D76F" w14:textId="77777777" w:rsidR="009F14A3" w:rsidRDefault="009F14A3" w:rsidP="00A936FF">
      <w:pPr>
        <w:spacing w:line="276" w:lineRule="auto"/>
        <w:ind w:firstLine="0"/>
        <w:jc w:val="both"/>
      </w:pPr>
    </w:p>
    <w:p w14:paraId="77908088" w14:textId="77777777" w:rsidR="009F14A3" w:rsidRDefault="009F14A3" w:rsidP="00A936FF">
      <w:pPr>
        <w:spacing w:line="276" w:lineRule="auto"/>
        <w:ind w:firstLine="0"/>
        <w:jc w:val="both"/>
      </w:pPr>
    </w:p>
    <w:p w14:paraId="7D9FDEFC" w14:textId="77777777" w:rsidR="009F14A3" w:rsidRDefault="009F14A3" w:rsidP="00A936FF">
      <w:pPr>
        <w:spacing w:line="276" w:lineRule="auto"/>
        <w:ind w:firstLine="0"/>
        <w:jc w:val="both"/>
      </w:pPr>
    </w:p>
    <w:p w14:paraId="793A53DE" w14:textId="77777777" w:rsidR="009F14A3" w:rsidRDefault="009F14A3" w:rsidP="00A936FF">
      <w:pPr>
        <w:spacing w:line="276" w:lineRule="auto"/>
        <w:ind w:firstLine="0"/>
        <w:jc w:val="both"/>
      </w:pPr>
    </w:p>
    <w:p w14:paraId="4DB06242" w14:textId="77777777" w:rsidR="009F14A3" w:rsidRDefault="009F14A3" w:rsidP="00A936FF">
      <w:pPr>
        <w:spacing w:line="276" w:lineRule="auto"/>
        <w:ind w:firstLine="0"/>
        <w:jc w:val="both"/>
      </w:pPr>
    </w:p>
    <w:p w14:paraId="02B66C80" w14:textId="77777777" w:rsidR="009F14A3" w:rsidRDefault="009F14A3" w:rsidP="00A936FF">
      <w:pPr>
        <w:spacing w:line="276" w:lineRule="auto"/>
        <w:ind w:firstLine="0"/>
        <w:jc w:val="both"/>
      </w:pPr>
    </w:p>
    <w:p w14:paraId="2B6D1AE8" w14:textId="77777777" w:rsidR="009F14A3" w:rsidRDefault="009F14A3" w:rsidP="00A936FF">
      <w:pPr>
        <w:spacing w:line="276" w:lineRule="auto"/>
        <w:ind w:firstLine="0"/>
        <w:jc w:val="both"/>
      </w:pPr>
    </w:p>
    <w:p w14:paraId="13ADF6CD" w14:textId="77777777" w:rsidR="009F14A3" w:rsidRDefault="009F14A3" w:rsidP="00A936FF">
      <w:pPr>
        <w:spacing w:line="276" w:lineRule="auto"/>
        <w:ind w:firstLine="0"/>
        <w:jc w:val="both"/>
      </w:pPr>
    </w:p>
    <w:p w14:paraId="13E1C9A7" w14:textId="5562358B" w:rsidR="009F14A3" w:rsidRDefault="009F14A3" w:rsidP="00A936FF">
      <w:pPr>
        <w:spacing w:line="276" w:lineRule="auto"/>
        <w:ind w:firstLine="0"/>
        <w:jc w:val="both"/>
      </w:pPr>
      <w:r>
        <w:rPr>
          <w:noProof/>
          <w:lang w:eastAsia="en-US"/>
        </w:rPr>
        <mc:AlternateContent>
          <mc:Choice Requires="wps">
            <w:drawing>
              <wp:anchor distT="0" distB="0" distL="114300" distR="114300" simplePos="0" relativeHeight="251663360" behindDoc="0" locked="0" layoutInCell="1" allowOverlap="1" wp14:anchorId="65C573D2" wp14:editId="07418EE0">
                <wp:simplePos x="0" y="0"/>
                <wp:positionH relativeFrom="column">
                  <wp:posOffset>1371600</wp:posOffset>
                </wp:positionH>
                <wp:positionV relativeFrom="paragraph">
                  <wp:posOffset>249555</wp:posOffset>
                </wp:positionV>
                <wp:extent cx="32004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2004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B4AC78" w14:textId="77777777" w:rsidR="00C84174" w:rsidRPr="008C0A53" w:rsidRDefault="00C84174" w:rsidP="00035CC6">
                            <w:pPr>
                              <w:pStyle w:val="Caption"/>
                              <w:rPr>
                                <w:noProof/>
                                <w:color w:val="7F7F7F" w:themeColor="text1" w:themeTint="80"/>
                                <w:lang w:eastAsia="en-US"/>
                              </w:rPr>
                            </w:pPr>
                            <w:r w:rsidRPr="008C0A53">
                              <w:rPr>
                                <w:color w:val="7F7F7F" w:themeColor="text1" w:themeTint="80"/>
                              </w:rPr>
                              <w:t>Figure</w:t>
                            </w:r>
                            <w:r>
                              <w:rPr>
                                <w:color w:val="7F7F7F" w:themeColor="text1" w:themeTint="80"/>
                              </w:rPr>
                              <w:t xml:space="preserv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2</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w:t>
                            </w:r>
                            <w:r>
                              <w:rPr>
                                <w:color w:val="7F7F7F" w:themeColor="text1" w:themeTint="80"/>
                              </w:rPr>
                              <w:t xml:space="preserve">Mini-Batch </w:t>
                            </w:r>
                            <w:r w:rsidRPr="008C0A53">
                              <w:rPr>
                                <w:color w:val="7F7F7F" w:themeColor="text1" w:themeTint="80"/>
                              </w:rPr>
                              <w:t>KMeans on each dataset</w:t>
                            </w:r>
                          </w:p>
                          <w:p w14:paraId="5E496969" w14:textId="77777777" w:rsidR="00C84174" w:rsidRPr="00443345" w:rsidRDefault="00C84174" w:rsidP="00035CC6">
                            <w:pPr>
                              <w:pStyle w:val="Caption"/>
                              <w:rPr>
                                <w:noProof/>
                                <w:lang w:eastAsia="en-US"/>
                              </w:rPr>
                            </w:pPr>
                          </w:p>
                          <w:p w14:paraId="4A3B3E23" w14:textId="7711609F" w:rsidR="00C84174" w:rsidRPr="000B771F" w:rsidRDefault="00C84174" w:rsidP="00035CC6">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108pt;margin-top:19.65pt;width:25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" stroked="f">
                <v:textbox inset="0,0,0,0">
                  <w:txbxContent>
                    <w:p w14:paraId="70B4AC78" w14:textId="77777777" w:rsidR="00C84174" w:rsidRPr="008C0A53" w:rsidRDefault="00C84174" w:rsidP="00035CC6">
                      <w:pPr>
                        <w:pStyle w:val="Caption"/>
                        <w:rPr>
                          <w:noProof/>
                          <w:color w:val="7F7F7F" w:themeColor="text1" w:themeTint="80"/>
                          <w:lang w:eastAsia="en-US"/>
                        </w:rPr>
                      </w:pPr>
                      <w:r w:rsidRPr="008C0A53">
                        <w:rPr>
                          <w:color w:val="7F7F7F" w:themeColor="text1" w:themeTint="80"/>
                        </w:rPr>
                        <w:t>Figure</w:t>
                      </w:r>
                      <w:r>
                        <w:rPr>
                          <w:color w:val="7F7F7F" w:themeColor="text1" w:themeTint="80"/>
                        </w:rPr>
                        <w:t xml:space="preserv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2</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w:t>
                      </w:r>
                      <w:r>
                        <w:rPr>
                          <w:color w:val="7F7F7F" w:themeColor="text1" w:themeTint="80"/>
                        </w:rPr>
                        <w:t xml:space="preserve">Mini-Batch </w:t>
                      </w:r>
                      <w:r w:rsidRPr="008C0A53">
                        <w:rPr>
                          <w:color w:val="7F7F7F" w:themeColor="text1" w:themeTint="80"/>
                        </w:rPr>
                        <w:t>KMeans on each dataset</w:t>
                      </w:r>
                    </w:p>
                    <w:p w14:paraId="5E496969" w14:textId="77777777" w:rsidR="00C84174" w:rsidRPr="00443345" w:rsidRDefault="00C84174" w:rsidP="00035CC6">
                      <w:pPr>
                        <w:pStyle w:val="Caption"/>
                        <w:rPr>
                          <w:noProof/>
                          <w:lang w:eastAsia="en-US"/>
                        </w:rPr>
                      </w:pPr>
                    </w:p>
                    <w:p w14:paraId="4A3B3E23" w14:textId="7711609F" w:rsidR="00C84174" w:rsidRPr="000B771F" w:rsidRDefault="00C84174" w:rsidP="00035CC6">
                      <w:pPr>
                        <w:pStyle w:val="Caption"/>
                        <w:rPr>
                          <w:noProof/>
                          <w:lang w:eastAsia="en-US"/>
                        </w:rPr>
                      </w:pPr>
                    </w:p>
                  </w:txbxContent>
                </v:textbox>
              </v:shape>
            </w:pict>
          </mc:Fallback>
        </mc:AlternateContent>
      </w:r>
    </w:p>
    <w:p w14:paraId="6E56C6F1" w14:textId="439EB575" w:rsidR="009F2219" w:rsidRPr="005D35AC" w:rsidRDefault="009F2219" w:rsidP="009F2219">
      <w:pPr>
        <w:ind w:firstLine="0"/>
        <w:jc w:val="both"/>
        <w:rPr>
          <w:b/>
          <w:sz w:val="28"/>
          <w:szCs w:val="28"/>
        </w:rPr>
      </w:pPr>
      <w:r>
        <w:rPr>
          <w:b/>
          <w:sz w:val="28"/>
          <w:szCs w:val="28"/>
        </w:rPr>
        <w:lastRenderedPageBreak/>
        <w:t>3.3</w:t>
      </w:r>
      <w:r w:rsidRPr="005D35AC">
        <w:rPr>
          <w:b/>
          <w:sz w:val="28"/>
          <w:szCs w:val="28"/>
        </w:rPr>
        <w:t xml:space="preserve">   </w:t>
      </w:r>
      <w:r>
        <w:rPr>
          <w:b/>
          <w:sz w:val="28"/>
          <w:szCs w:val="28"/>
        </w:rPr>
        <w:t>Mean Shift</w:t>
      </w:r>
    </w:p>
    <w:p w14:paraId="121B0BD5" w14:textId="43488D37" w:rsidR="009F2219" w:rsidRDefault="00E079A4" w:rsidP="009F2219">
      <w:pPr>
        <w:spacing w:line="276" w:lineRule="auto"/>
        <w:ind w:firstLine="0"/>
        <w:jc w:val="both"/>
      </w:pPr>
      <w:r>
        <w:t>Mean S</w:t>
      </w:r>
      <w:r w:rsidR="000A18E2">
        <w:t xml:space="preserve">hift algorithm is a clustering technique that does not </w:t>
      </w:r>
      <w:r w:rsidR="006E109D">
        <w:t>need to have</w:t>
      </w:r>
      <w:r w:rsidR="000A18E2">
        <w:t xml:space="preserve"> the number of clusters</w:t>
      </w:r>
      <w:r w:rsidR="006E109D">
        <w:t xml:space="preserve"> before its assignment</w:t>
      </w:r>
      <w:r w:rsidR="000A18E2">
        <w:t>.</w:t>
      </w:r>
      <w:r w:rsidR="00052187">
        <w:t xml:space="preserve"> </w:t>
      </w:r>
      <w:r w:rsidR="00B632C4">
        <w:t xml:space="preserve">It is a centroid-based algorithm. </w:t>
      </w:r>
      <w:r w:rsidR="00052187">
        <w:t xml:space="preserve">This algorithm shifts the kernel to a point with higher density until it converges. </w:t>
      </w:r>
      <w:r w:rsidR="0090465F">
        <w:t xml:space="preserve">Convergence in this algorithm means that there is no direction left for the algorithm to shift the kernel. </w:t>
      </w:r>
      <w:r w:rsidR="00F60A7A">
        <w:t>The algorithm looks for the highest density and shift to that direction.</w:t>
      </w:r>
      <w:r w:rsidR="00BA0E14">
        <w:t xml:space="preserve"> The algorithm relies on </w:t>
      </w:r>
      <w:r w:rsidR="00E80F36">
        <w:t>these</w:t>
      </w:r>
      <w:r w:rsidR="00BA0E14">
        <w:t xml:space="preserve"> argument</w:t>
      </w:r>
      <w:r w:rsidR="00E80F36">
        <w:t>s:</w:t>
      </w:r>
    </w:p>
    <w:p w14:paraId="465B81C2" w14:textId="77777777" w:rsidR="00BA0E14" w:rsidRDefault="00BA0E14" w:rsidP="009F2219">
      <w:pPr>
        <w:spacing w:line="276" w:lineRule="auto"/>
        <w:ind w:firstLine="0"/>
        <w:jc w:val="both"/>
      </w:pPr>
    </w:p>
    <w:p w14:paraId="3E9BECA6" w14:textId="4CA134D6" w:rsidR="00BA0E14" w:rsidRDefault="00E80F36" w:rsidP="00BA0E14">
      <w:pPr>
        <w:pStyle w:val="ListParagraph"/>
        <w:numPr>
          <w:ilvl w:val="0"/>
          <w:numId w:val="23"/>
        </w:numPr>
        <w:spacing w:line="276" w:lineRule="auto"/>
        <w:jc w:val="both"/>
      </w:pPr>
      <w:r>
        <w:rPr>
          <w:b/>
        </w:rPr>
        <w:t>bandwidth</w:t>
      </w:r>
      <w:r w:rsidR="00BA0E14">
        <w:t>:</w:t>
      </w:r>
      <w:r>
        <w:t xml:space="preserve"> Bandwidth used in </w:t>
      </w:r>
      <w:r w:rsidRPr="00031C18">
        <w:rPr>
          <w:b/>
        </w:rPr>
        <w:t>RBF Kernel</w:t>
      </w:r>
      <w:r>
        <w:t>.</w:t>
      </w:r>
      <w:r w:rsidR="00C6290E">
        <w:t xml:space="preserve"> It is estimated using </w:t>
      </w:r>
      <w:r w:rsidR="00C6290E" w:rsidRPr="00031C18">
        <w:rPr>
          <w:b/>
        </w:rPr>
        <w:t>estimate_bandwidth</w:t>
      </w:r>
      <w:r w:rsidR="00C6290E">
        <w:t xml:space="preserve"> method of </w:t>
      </w:r>
      <w:r w:rsidR="00C6290E" w:rsidRPr="00031C18">
        <w:rPr>
          <w:b/>
        </w:rPr>
        <w:t>sklearn.cluster</w:t>
      </w:r>
      <w:r w:rsidR="00C6290E">
        <w:t xml:space="preserve"> and it takes 2 arguments; </w:t>
      </w:r>
      <w:r w:rsidR="00C6290E" w:rsidRPr="00031C18">
        <w:rPr>
          <w:b/>
        </w:rPr>
        <w:t>X</w:t>
      </w:r>
      <w:r w:rsidR="00C6290E">
        <w:t xml:space="preserve">, which is the normalized output of </w:t>
      </w:r>
      <w:r w:rsidR="00C6290E" w:rsidRPr="00031C18">
        <w:rPr>
          <w:b/>
        </w:rPr>
        <w:t>TSNE</w:t>
      </w:r>
      <w:r w:rsidR="00C6290E">
        <w:t xml:space="preserve"> and </w:t>
      </w:r>
      <w:r w:rsidR="00C6290E" w:rsidRPr="00031C18">
        <w:rPr>
          <w:b/>
        </w:rPr>
        <w:t>quantile</w:t>
      </w:r>
      <w:r w:rsidR="00C6290E">
        <w:t>, which is a value between [0, 1]. Quantile being 0.5 means that median of all pairwise distances is used.</w:t>
      </w:r>
      <w:r w:rsidR="0023283D">
        <w:t xml:space="preserve"> For </w:t>
      </w:r>
      <w:r w:rsidR="006D6593">
        <w:t>Boston, Digits and I</w:t>
      </w:r>
      <w:r w:rsidR="0023283D">
        <w:t>ris</w:t>
      </w:r>
      <w:r w:rsidR="006D6593">
        <w:t xml:space="preserve"> datasets</w:t>
      </w:r>
      <w:r w:rsidR="0023283D">
        <w:t xml:space="preserve">, 0.01, 0.18 and 0.03 </w:t>
      </w:r>
      <w:r w:rsidR="006D6593">
        <w:t xml:space="preserve">values </w:t>
      </w:r>
      <w:r w:rsidR="0023283D">
        <w:t>are used respectively after a significant number of trials.</w:t>
      </w:r>
    </w:p>
    <w:p w14:paraId="2B5F0328" w14:textId="708BE3D1" w:rsidR="009361D6" w:rsidRDefault="009361D6" w:rsidP="00BA0E14">
      <w:pPr>
        <w:pStyle w:val="ListParagraph"/>
        <w:numPr>
          <w:ilvl w:val="0"/>
          <w:numId w:val="23"/>
        </w:numPr>
        <w:spacing w:line="276" w:lineRule="auto"/>
        <w:jc w:val="both"/>
      </w:pPr>
      <w:r>
        <w:rPr>
          <w:b/>
        </w:rPr>
        <w:t>bin_seeding</w:t>
      </w:r>
      <w:r w:rsidRPr="009361D6">
        <w:t>:</w:t>
      </w:r>
      <w:r>
        <w:t xml:space="preserve"> </w:t>
      </w:r>
      <w:r w:rsidR="00121A1B">
        <w:t xml:space="preserve">Bin Seeding being True means that initial kernel locations are not locations of all points. I used </w:t>
      </w:r>
      <w:r w:rsidR="00121A1B" w:rsidRPr="00121A1B">
        <w:rPr>
          <w:b/>
        </w:rPr>
        <w:t>True</w:t>
      </w:r>
      <w:r w:rsidR="00121A1B">
        <w:t xml:space="preserve"> for Bin Seeding </w:t>
      </w:r>
      <w:r w:rsidR="00634D54">
        <w:t>to speed</w:t>
      </w:r>
      <w:r w:rsidR="00121A1B">
        <w:t xml:space="preserve"> up the algorithm</w:t>
      </w:r>
      <w:r w:rsidR="00634D54">
        <w:t xml:space="preserve"> because fewer seeds are initialized.</w:t>
      </w:r>
    </w:p>
    <w:p w14:paraId="300E41D9" w14:textId="1AC97FE9" w:rsidR="00F34650" w:rsidRDefault="00F21672" w:rsidP="009F2219">
      <w:pPr>
        <w:spacing w:line="276" w:lineRule="auto"/>
        <w:ind w:firstLine="0"/>
        <w:jc w:val="both"/>
      </w:pPr>
      <w:r>
        <w:rPr>
          <w:noProof/>
          <w:lang w:eastAsia="en-US"/>
        </w:rPr>
        <w:drawing>
          <wp:anchor distT="0" distB="0" distL="114300" distR="114300" simplePos="0" relativeHeight="251664384" behindDoc="0" locked="0" layoutInCell="1" allowOverlap="1" wp14:anchorId="3DC98330" wp14:editId="1B47B73A">
            <wp:simplePos x="0" y="0"/>
            <wp:positionH relativeFrom="column">
              <wp:posOffset>0</wp:posOffset>
            </wp:positionH>
            <wp:positionV relativeFrom="paragraph">
              <wp:posOffset>176530</wp:posOffset>
            </wp:positionV>
            <wp:extent cx="2994660" cy="4013200"/>
            <wp:effectExtent l="0" t="0" r="2540" b="0"/>
            <wp:wrapSquare wrapText="bothSides"/>
            <wp:docPr id="10" name="Picture 10" descr="Macintosh HD:Users:batuhan:Desktop:Screen Shot 2017-12-03 at 21.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atuhan:Desktop:Screen Shot 2017-12-03 at 21.19.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660" cy="401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0E844" w14:textId="7E11C878" w:rsidR="00F34650" w:rsidRDefault="00F34650" w:rsidP="009F2219">
      <w:pPr>
        <w:spacing w:line="276" w:lineRule="auto"/>
        <w:ind w:firstLine="0"/>
        <w:jc w:val="both"/>
      </w:pPr>
      <w:r>
        <w:t xml:space="preserve">The results are shown in the </w:t>
      </w:r>
      <w:r w:rsidRPr="00755CD3">
        <w:rPr>
          <w:i/>
        </w:rPr>
        <w:t>Figure 3</w:t>
      </w:r>
      <w:r>
        <w:t xml:space="preserve"> where the results are almost as expected. </w:t>
      </w:r>
      <w:r w:rsidR="00772158">
        <w:t xml:space="preserve">I expected observations to move to locations with higher density and construct its clusters in that location. </w:t>
      </w:r>
      <w:r w:rsidR="003F4B75">
        <w:t>As can be seen</w:t>
      </w:r>
      <w:r w:rsidR="00755CD3">
        <w:t xml:space="preserve"> in the </w:t>
      </w:r>
      <w:r w:rsidR="00755CD3" w:rsidRPr="00755CD3">
        <w:rPr>
          <w:i/>
        </w:rPr>
        <w:t>Figure 3</w:t>
      </w:r>
      <w:r w:rsidR="003F4B75">
        <w:t xml:space="preserve">, </w:t>
      </w:r>
      <w:r w:rsidR="00876ADA">
        <w:t xml:space="preserve">clusters for </w:t>
      </w:r>
      <w:r w:rsidR="00F21672">
        <w:t>Boston</w:t>
      </w:r>
      <w:r w:rsidR="00876ADA">
        <w:t xml:space="preserve"> are gathered in 3 different small points because there are the points with the higher density. </w:t>
      </w:r>
    </w:p>
    <w:p w14:paraId="7AC4B68F" w14:textId="77777777" w:rsidR="00F21672" w:rsidRDefault="00F21672" w:rsidP="009F2219">
      <w:pPr>
        <w:spacing w:line="276" w:lineRule="auto"/>
        <w:ind w:firstLine="0"/>
        <w:jc w:val="both"/>
      </w:pPr>
    </w:p>
    <w:p w14:paraId="575BFEEC" w14:textId="1BFC2E1E" w:rsidR="006D0D24" w:rsidRDefault="003D3C28" w:rsidP="009F2219">
      <w:pPr>
        <w:spacing w:line="276" w:lineRule="auto"/>
        <w:ind w:firstLine="0"/>
        <w:jc w:val="both"/>
      </w:pPr>
      <w:r>
        <w:t xml:space="preserve">On the other datasets, </w:t>
      </w:r>
      <w:r w:rsidR="007D4794">
        <w:t xml:space="preserve">the results look not much different than the other algorithms. </w:t>
      </w:r>
      <w:r w:rsidR="001C41B7">
        <w:t xml:space="preserve">For Digits dataset, it is obvious to state that there were 2 higher density points so </w:t>
      </w:r>
      <w:r w:rsidR="00CD44EC">
        <w:t>clusters are gathered in</w:t>
      </w:r>
      <w:r w:rsidR="001C41B7">
        <w:t xml:space="preserve"> these places and for iris dataset there were 3 main higher points.</w:t>
      </w:r>
      <w:r w:rsidR="00FE4457">
        <w:t xml:space="preserve"> I expected this because iris dataset is great for clustering purposes and it’s easier to use it in all algorithms.</w:t>
      </w:r>
    </w:p>
    <w:p w14:paraId="679C8AF3" w14:textId="77777777" w:rsidR="00F21672" w:rsidRDefault="00F21672" w:rsidP="009F2219">
      <w:pPr>
        <w:spacing w:line="276" w:lineRule="auto"/>
        <w:ind w:firstLine="0"/>
        <w:jc w:val="both"/>
      </w:pPr>
    </w:p>
    <w:p w14:paraId="2B4B3879" w14:textId="56B3ABFD" w:rsidR="00BA0E14" w:rsidRDefault="00E47020" w:rsidP="009F2219">
      <w:pPr>
        <w:spacing w:line="276" w:lineRule="auto"/>
        <w:ind w:firstLine="0"/>
        <w:jc w:val="both"/>
      </w:pPr>
      <w:r>
        <w:rPr>
          <w:noProof/>
          <w:lang w:eastAsia="en-US"/>
        </w:rPr>
        <mc:AlternateContent>
          <mc:Choice Requires="wps">
            <w:drawing>
              <wp:anchor distT="0" distB="0" distL="114300" distR="114300" simplePos="0" relativeHeight="251666432" behindDoc="0" locked="0" layoutInCell="1" allowOverlap="1" wp14:anchorId="52A15574" wp14:editId="22C6E4BA">
                <wp:simplePos x="0" y="0"/>
                <wp:positionH relativeFrom="column">
                  <wp:posOffset>-2997199</wp:posOffset>
                </wp:positionH>
                <wp:positionV relativeFrom="paragraph">
                  <wp:posOffset>146685</wp:posOffset>
                </wp:positionV>
                <wp:extent cx="2743200" cy="3429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27432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60520A" w14:textId="2B48AE88" w:rsidR="00C84174" w:rsidRPr="008C0A53" w:rsidRDefault="00C84174" w:rsidP="00035CC6">
                            <w:pPr>
                              <w:pStyle w:val="Caption"/>
                              <w:rPr>
                                <w:noProof/>
                                <w:color w:val="7F7F7F" w:themeColor="text1" w:themeTint="80"/>
                                <w:lang w:eastAsia="en-US"/>
                              </w:rPr>
                            </w:pPr>
                            <w:r w:rsidRPr="008C0A53">
                              <w:rPr>
                                <w:color w:val="7F7F7F" w:themeColor="text1" w:themeTint="80"/>
                              </w:rPr>
                              <w:t>Figure</w:t>
                            </w:r>
                            <w:r>
                              <w:rPr>
                                <w:color w:val="7F7F7F" w:themeColor="text1" w:themeTint="80"/>
                              </w:rPr>
                              <w:t xml:space="preserv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3</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w:t>
                            </w:r>
                            <w:r>
                              <w:rPr>
                                <w:color w:val="7F7F7F" w:themeColor="text1" w:themeTint="80"/>
                              </w:rPr>
                              <w:t>Mean Shift</w:t>
                            </w:r>
                            <w:r w:rsidRPr="008C0A53">
                              <w:rPr>
                                <w:color w:val="7F7F7F" w:themeColor="text1" w:themeTint="80"/>
                              </w:rPr>
                              <w:t xml:space="preserve"> on each dataset</w:t>
                            </w:r>
                          </w:p>
                          <w:p w14:paraId="5F382B90" w14:textId="77777777" w:rsidR="00C84174" w:rsidRPr="00443345" w:rsidRDefault="00C84174" w:rsidP="00035CC6">
                            <w:pPr>
                              <w:pStyle w:val="Caption"/>
                              <w:rPr>
                                <w:noProof/>
                                <w:lang w:eastAsia="en-US"/>
                              </w:rPr>
                            </w:pPr>
                          </w:p>
                          <w:p w14:paraId="08EC1CAA" w14:textId="77777777" w:rsidR="00C84174" w:rsidRPr="000B771F" w:rsidRDefault="00C84174" w:rsidP="00035CC6">
                            <w:pPr>
                              <w:pStyle w:val="Caption"/>
                              <w:rPr>
                                <w:noProof/>
                                <w:lang w:eastAsia="en-US"/>
                              </w:rPr>
                            </w:pPr>
                          </w:p>
                          <w:p w14:paraId="21AAAC9C" w14:textId="31064A62" w:rsidR="00C84174" w:rsidRPr="008C7417" w:rsidRDefault="00C84174" w:rsidP="00035CC6">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235.95pt;margin-top:11.55pt;width:3in;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" stroked="f">
                <v:textbox inset="0,0,0,0">
                  <w:txbxContent>
                    <w:p w14:paraId="5960520A" w14:textId="2B48AE88" w:rsidR="00C84174" w:rsidRPr="008C0A53" w:rsidRDefault="00C84174" w:rsidP="00035CC6">
                      <w:pPr>
                        <w:pStyle w:val="Caption"/>
                        <w:rPr>
                          <w:noProof/>
                          <w:color w:val="7F7F7F" w:themeColor="text1" w:themeTint="80"/>
                          <w:lang w:eastAsia="en-US"/>
                        </w:rPr>
                      </w:pPr>
                      <w:r w:rsidRPr="008C0A53">
                        <w:rPr>
                          <w:color w:val="7F7F7F" w:themeColor="text1" w:themeTint="80"/>
                        </w:rPr>
                        <w:t>Figure</w:t>
                      </w:r>
                      <w:r>
                        <w:rPr>
                          <w:color w:val="7F7F7F" w:themeColor="text1" w:themeTint="80"/>
                        </w:rPr>
                        <w:t xml:space="preserv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3</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w:t>
                      </w:r>
                      <w:r>
                        <w:rPr>
                          <w:color w:val="7F7F7F" w:themeColor="text1" w:themeTint="80"/>
                        </w:rPr>
                        <w:t>Mean Shift</w:t>
                      </w:r>
                      <w:r w:rsidRPr="008C0A53">
                        <w:rPr>
                          <w:color w:val="7F7F7F" w:themeColor="text1" w:themeTint="80"/>
                        </w:rPr>
                        <w:t xml:space="preserve"> on each dataset</w:t>
                      </w:r>
                    </w:p>
                    <w:p w14:paraId="5F382B90" w14:textId="77777777" w:rsidR="00C84174" w:rsidRPr="00443345" w:rsidRDefault="00C84174" w:rsidP="00035CC6">
                      <w:pPr>
                        <w:pStyle w:val="Caption"/>
                        <w:rPr>
                          <w:noProof/>
                          <w:lang w:eastAsia="en-US"/>
                        </w:rPr>
                      </w:pPr>
                    </w:p>
                    <w:p w14:paraId="08EC1CAA" w14:textId="77777777" w:rsidR="00C84174" w:rsidRPr="000B771F" w:rsidRDefault="00C84174" w:rsidP="00035CC6">
                      <w:pPr>
                        <w:pStyle w:val="Caption"/>
                        <w:rPr>
                          <w:noProof/>
                          <w:lang w:eastAsia="en-US"/>
                        </w:rPr>
                      </w:pPr>
                    </w:p>
                    <w:p w14:paraId="21AAAC9C" w14:textId="31064A62" w:rsidR="00C84174" w:rsidRPr="008C7417" w:rsidRDefault="00C84174" w:rsidP="00035CC6">
                      <w:pPr>
                        <w:pStyle w:val="Caption"/>
                        <w:rPr>
                          <w:noProof/>
                          <w:lang w:eastAsia="en-US"/>
                        </w:rPr>
                      </w:pPr>
                    </w:p>
                  </w:txbxContent>
                </v:textbox>
              </v:shape>
            </w:pict>
          </mc:Fallback>
        </mc:AlternateContent>
      </w:r>
    </w:p>
    <w:p w14:paraId="735BD7BF" w14:textId="1BEE892B" w:rsidR="00547BA6" w:rsidRDefault="00547BA6" w:rsidP="009F2219">
      <w:pPr>
        <w:spacing w:line="276" w:lineRule="auto"/>
        <w:ind w:firstLine="0"/>
        <w:jc w:val="both"/>
      </w:pPr>
    </w:p>
    <w:p w14:paraId="7FC24375" w14:textId="77777777" w:rsidR="00BA0E14" w:rsidRDefault="00BA0E14" w:rsidP="009F2219">
      <w:pPr>
        <w:spacing w:line="276" w:lineRule="auto"/>
        <w:ind w:firstLine="0"/>
        <w:jc w:val="both"/>
      </w:pPr>
    </w:p>
    <w:p w14:paraId="5AA2E6F9" w14:textId="77777777" w:rsidR="00BA0E14" w:rsidRDefault="00BA0E14" w:rsidP="009F2219">
      <w:pPr>
        <w:spacing w:line="276" w:lineRule="auto"/>
        <w:ind w:firstLine="0"/>
        <w:jc w:val="both"/>
      </w:pPr>
    </w:p>
    <w:p w14:paraId="0144CD31" w14:textId="65903B23" w:rsidR="004C059D" w:rsidRPr="005D35AC" w:rsidRDefault="004C059D" w:rsidP="004C059D">
      <w:pPr>
        <w:ind w:firstLine="0"/>
        <w:jc w:val="both"/>
        <w:rPr>
          <w:b/>
          <w:sz w:val="28"/>
          <w:szCs w:val="28"/>
        </w:rPr>
      </w:pPr>
      <w:r>
        <w:rPr>
          <w:b/>
          <w:sz w:val="28"/>
          <w:szCs w:val="28"/>
        </w:rPr>
        <w:lastRenderedPageBreak/>
        <w:t>3.4</w:t>
      </w:r>
      <w:r w:rsidRPr="005D35AC">
        <w:rPr>
          <w:b/>
          <w:sz w:val="28"/>
          <w:szCs w:val="28"/>
        </w:rPr>
        <w:t xml:space="preserve">   </w:t>
      </w:r>
      <w:r w:rsidR="006B7F8A">
        <w:rPr>
          <w:b/>
          <w:sz w:val="28"/>
          <w:szCs w:val="28"/>
        </w:rPr>
        <w:t>Affinity Propagation</w:t>
      </w:r>
    </w:p>
    <w:p w14:paraId="7897F261" w14:textId="7D2C5C1A" w:rsidR="00BA0E14" w:rsidRDefault="004A78B0" w:rsidP="009F2219">
      <w:pPr>
        <w:spacing w:line="276" w:lineRule="auto"/>
        <w:ind w:firstLine="0"/>
        <w:jc w:val="both"/>
      </w:pPr>
      <w:r>
        <w:t>Affinity Propagation</w:t>
      </w:r>
      <w:r w:rsidR="00856126">
        <w:t>, like Mean Shift, does not require the prior knowledge of the number of clusters.</w:t>
      </w:r>
      <w:r>
        <w:t xml:space="preserve"> </w:t>
      </w:r>
      <w:r w:rsidR="00A53906">
        <w:t xml:space="preserve">It basically finds what is called </w:t>
      </w:r>
      <w:r w:rsidR="00A53906" w:rsidRPr="00A53906">
        <w:rPr>
          <w:b/>
        </w:rPr>
        <w:t>exemplars</w:t>
      </w:r>
      <w:r w:rsidR="00A53906">
        <w:rPr>
          <w:b/>
        </w:rPr>
        <w:t xml:space="preserve"> </w:t>
      </w:r>
      <w:r w:rsidR="00A53906">
        <w:t>that are responsible to represent the clusters.</w:t>
      </w:r>
      <w:r w:rsidR="005A3BB6">
        <w:t xml:space="preserve"> This is a new algorithm and works well on clustering purposes.</w:t>
      </w:r>
      <w:r w:rsidR="00CF1B21">
        <w:t xml:space="preserve"> The algorithm relies on 2 arguments and these are:</w:t>
      </w:r>
    </w:p>
    <w:p w14:paraId="29C57677" w14:textId="77777777" w:rsidR="00CF1B21" w:rsidRDefault="00CF1B21" w:rsidP="009F2219">
      <w:pPr>
        <w:spacing w:line="276" w:lineRule="auto"/>
        <w:ind w:firstLine="0"/>
        <w:jc w:val="both"/>
      </w:pPr>
    </w:p>
    <w:p w14:paraId="03916DC2" w14:textId="4E803D9C" w:rsidR="00CF1B21" w:rsidRDefault="00CF1B21" w:rsidP="00CF1B21">
      <w:pPr>
        <w:pStyle w:val="ListParagraph"/>
        <w:numPr>
          <w:ilvl w:val="0"/>
          <w:numId w:val="24"/>
        </w:numPr>
        <w:spacing w:line="276" w:lineRule="auto"/>
        <w:jc w:val="both"/>
      </w:pPr>
      <w:r>
        <w:rPr>
          <w:b/>
        </w:rPr>
        <w:t xml:space="preserve">damping: </w:t>
      </w:r>
      <w:r w:rsidR="000D605C">
        <w:t>Damping factor is a number between [0.5, 1.0].</w:t>
      </w:r>
      <w:r w:rsidR="00F5719F">
        <w:t xml:space="preserve"> It is the extent to which the current value is maintained relative to incoming values.</w:t>
      </w:r>
      <w:r w:rsidR="00FC21FC">
        <w:t xml:space="preserve"> After doing enough experiments, I chose damping to be 0.92, 0.98, </w:t>
      </w:r>
      <w:r w:rsidR="0011384C">
        <w:t>and 0.06</w:t>
      </w:r>
      <w:r w:rsidR="00FC21FC">
        <w:t xml:space="preserve"> for datasets Boston, Digits and iris respectively.</w:t>
      </w:r>
    </w:p>
    <w:p w14:paraId="783A65CD" w14:textId="0C98E03B" w:rsidR="00BA0E14" w:rsidRDefault="00FF70A3" w:rsidP="003836D7">
      <w:pPr>
        <w:pStyle w:val="ListParagraph"/>
        <w:numPr>
          <w:ilvl w:val="0"/>
          <w:numId w:val="24"/>
        </w:numPr>
        <w:spacing w:line="276" w:lineRule="auto"/>
        <w:jc w:val="both"/>
      </w:pPr>
      <w:r>
        <w:rPr>
          <w:b/>
        </w:rPr>
        <w:t>preference:</w:t>
      </w:r>
      <w:r>
        <w:t xml:space="preserve"> </w:t>
      </w:r>
      <w:r w:rsidR="00E05106">
        <w:t>It is the preferences for each point.</w:t>
      </w:r>
      <w:r w:rsidR="00973BC8">
        <w:t xml:space="preserve"> Points with large preference values are more likely to be selected as an exemplar.</w:t>
      </w:r>
    </w:p>
    <w:p w14:paraId="73605F55" w14:textId="77777777" w:rsidR="00BA0E14" w:rsidRDefault="00BA0E14" w:rsidP="009F2219">
      <w:pPr>
        <w:spacing w:line="276" w:lineRule="auto"/>
        <w:ind w:firstLine="0"/>
        <w:jc w:val="both"/>
      </w:pPr>
    </w:p>
    <w:p w14:paraId="5FDEECA2" w14:textId="300FBE5F" w:rsidR="003836D7" w:rsidRDefault="003836D7" w:rsidP="009F2219">
      <w:pPr>
        <w:spacing w:line="276" w:lineRule="auto"/>
        <w:ind w:firstLine="0"/>
        <w:jc w:val="both"/>
      </w:pPr>
      <w:r>
        <w:t xml:space="preserve">In the </w:t>
      </w:r>
      <w:r w:rsidRPr="005B6EE5">
        <w:rPr>
          <w:i/>
        </w:rPr>
        <w:t>Figure 4</w:t>
      </w:r>
      <w:r>
        <w:t xml:space="preserve">, the </w:t>
      </w:r>
      <w:r w:rsidR="00886424">
        <w:t>results of this algorithm are</w:t>
      </w:r>
      <w:r>
        <w:t xml:space="preserve"> shown.</w:t>
      </w:r>
      <w:r w:rsidR="00886424">
        <w:t xml:space="preserve"> </w:t>
      </w:r>
      <w:r w:rsidR="007F537D">
        <w:t xml:space="preserve">The result of Boston was obvious but I did not expect the result of Digits </w:t>
      </w:r>
      <w:r w:rsidR="00DB7A54">
        <w:t xml:space="preserve">like this. </w:t>
      </w:r>
      <w:r w:rsidR="0009538F">
        <w:t xml:space="preserve">Since Digits dataset has 3 crowded clusters, I was expecting more accurate result. </w:t>
      </w:r>
      <w:r w:rsidR="000B3452">
        <w:t xml:space="preserve">Lastly, </w:t>
      </w:r>
      <w:r w:rsidR="002C4419">
        <w:t xml:space="preserve">amongst all algorithms, </w:t>
      </w:r>
      <w:r w:rsidR="007C4658">
        <w:t>iris performed the best in terms of normalized mutual info score.</w:t>
      </w:r>
    </w:p>
    <w:p w14:paraId="13A07113" w14:textId="5FB7DA2B" w:rsidR="00886424" w:rsidRDefault="00886424" w:rsidP="009F2219">
      <w:pPr>
        <w:spacing w:line="276" w:lineRule="auto"/>
        <w:ind w:firstLine="0"/>
        <w:jc w:val="both"/>
      </w:pPr>
    </w:p>
    <w:p w14:paraId="508AF200" w14:textId="2B39907E" w:rsidR="003449AF" w:rsidRDefault="00351EAB" w:rsidP="003449AF">
      <w:pPr>
        <w:keepNext/>
        <w:spacing w:line="276" w:lineRule="auto"/>
        <w:ind w:firstLine="0"/>
        <w:jc w:val="both"/>
      </w:pPr>
      <w:r>
        <w:rPr>
          <w:noProof/>
          <w:lang w:eastAsia="en-US"/>
        </w:rPr>
        <w:drawing>
          <wp:anchor distT="0" distB="0" distL="114300" distR="114300" simplePos="0" relativeHeight="251667456" behindDoc="0" locked="0" layoutInCell="1" allowOverlap="1" wp14:anchorId="4F95ABBF" wp14:editId="4144F565">
            <wp:simplePos x="0" y="0"/>
            <wp:positionH relativeFrom="column">
              <wp:posOffset>1371600</wp:posOffset>
            </wp:positionH>
            <wp:positionV relativeFrom="paragraph">
              <wp:posOffset>29210</wp:posOffset>
            </wp:positionV>
            <wp:extent cx="3200400" cy="4349115"/>
            <wp:effectExtent l="0" t="0" r="0" b="0"/>
            <wp:wrapSquare wrapText="bothSides"/>
            <wp:docPr id="12" name="Picture 12" descr="Macintosh HD:Users:batuhan:Desktop:Screen Shot 2017-12-03 at 2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atuhan:Desktop:Screen Shot 2017-12-03 at 21.54.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434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EABF7" w14:textId="3BD99878" w:rsidR="00886424" w:rsidRDefault="00886424" w:rsidP="003449AF">
      <w:pPr>
        <w:pStyle w:val="Caption"/>
        <w:jc w:val="both"/>
      </w:pPr>
    </w:p>
    <w:p w14:paraId="6CB7CFD6" w14:textId="77777777" w:rsidR="00886424" w:rsidRDefault="00886424" w:rsidP="009F2219">
      <w:pPr>
        <w:spacing w:line="276" w:lineRule="auto"/>
        <w:ind w:firstLine="0"/>
        <w:jc w:val="both"/>
      </w:pPr>
    </w:p>
    <w:p w14:paraId="62AD2BEB" w14:textId="77777777" w:rsidR="00886424" w:rsidRDefault="00886424" w:rsidP="009F2219">
      <w:pPr>
        <w:spacing w:line="276" w:lineRule="auto"/>
        <w:ind w:firstLine="0"/>
        <w:jc w:val="both"/>
      </w:pPr>
    </w:p>
    <w:p w14:paraId="287AB4DC" w14:textId="77777777" w:rsidR="00886424" w:rsidRDefault="00886424" w:rsidP="009F2219">
      <w:pPr>
        <w:spacing w:line="276" w:lineRule="auto"/>
        <w:ind w:firstLine="0"/>
        <w:jc w:val="both"/>
      </w:pPr>
    </w:p>
    <w:p w14:paraId="06791146" w14:textId="77777777" w:rsidR="00886424" w:rsidRDefault="00886424" w:rsidP="009F2219">
      <w:pPr>
        <w:spacing w:line="276" w:lineRule="auto"/>
        <w:ind w:firstLine="0"/>
        <w:jc w:val="both"/>
      </w:pPr>
    </w:p>
    <w:p w14:paraId="6D986A7E" w14:textId="77777777" w:rsidR="00886424" w:rsidRDefault="00886424" w:rsidP="009F2219">
      <w:pPr>
        <w:spacing w:line="276" w:lineRule="auto"/>
        <w:ind w:firstLine="0"/>
        <w:jc w:val="both"/>
      </w:pPr>
    </w:p>
    <w:p w14:paraId="0B3A493B" w14:textId="77777777" w:rsidR="00886424" w:rsidRDefault="00886424" w:rsidP="009F2219">
      <w:pPr>
        <w:spacing w:line="276" w:lineRule="auto"/>
        <w:ind w:firstLine="0"/>
        <w:jc w:val="both"/>
      </w:pPr>
    </w:p>
    <w:p w14:paraId="56180DCF" w14:textId="77777777" w:rsidR="00886424" w:rsidRDefault="00886424" w:rsidP="009F2219">
      <w:pPr>
        <w:spacing w:line="276" w:lineRule="auto"/>
        <w:ind w:firstLine="0"/>
        <w:jc w:val="both"/>
      </w:pPr>
    </w:p>
    <w:p w14:paraId="73D6B2EF" w14:textId="77777777" w:rsidR="00886424" w:rsidRDefault="00886424" w:rsidP="009F2219">
      <w:pPr>
        <w:spacing w:line="276" w:lineRule="auto"/>
        <w:ind w:firstLine="0"/>
        <w:jc w:val="both"/>
      </w:pPr>
    </w:p>
    <w:p w14:paraId="0E9B7AE1" w14:textId="77777777" w:rsidR="00886424" w:rsidRDefault="00886424" w:rsidP="009F2219">
      <w:pPr>
        <w:spacing w:line="276" w:lineRule="auto"/>
        <w:ind w:firstLine="0"/>
        <w:jc w:val="both"/>
      </w:pPr>
    </w:p>
    <w:p w14:paraId="7DC5CD8C" w14:textId="77777777" w:rsidR="00886424" w:rsidRDefault="00886424" w:rsidP="009F2219">
      <w:pPr>
        <w:spacing w:line="276" w:lineRule="auto"/>
        <w:ind w:firstLine="0"/>
        <w:jc w:val="both"/>
      </w:pPr>
    </w:p>
    <w:p w14:paraId="286B5C76" w14:textId="77777777" w:rsidR="00886424" w:rsidRDefault="00886424" w:rsidP="009F2219">
      <w:pPr>
        <w:spacing w:line="276" w:lineRule="auto"/>
        <w:ind w:firstLine="0"/>
        <w:jc w:val="both"/>
      </w:pPr>
    </w:p>
    <w:p w14:paraId="39C6E439" w14:textId="77777777" w:rsidR="00886424" w:rsidRDefault="00886424" w:rsidP="009F2219">
      <w:pPr>
        <w:spacing w:line="276" w:lineRule="auto"/>
        <w:ind w:firstLine="0"/>
        <w:jc w:val="both"/>
      </w:pPr>
    </w:p>
    <w:p w14:paraId="1E2E31E1" w14:textId="77777777" w:rsidR="00886424" w:rsidRDefault="00886424" w:rsidP="009F2219">
      <w:pPr>
        <w:spacing w:line="276" w:lineRule="auto"/>
        <w:ind w:firstLine="0"/>
        <w:jc w:val="both"/>
      </w:pPr>
    </w:p>
    <w:p w14:paraId="6D3C500A" w14:textId="77777777" w:rsidR="00886424" w:rsidRDefault="00886424" w:rsidP="009F2219">
      <w:pPr>
        <w:spacing w:line="276" w:lineRule="auto"/>
        <w:ind w:firstLine="0"/>
        <w:jc w:val="both"/>
      </w:pPr>
    </w:p>
    <w:p w14:paraId="3DD77E87" w14:textId="77777777" w:rsidR="00886424" w:rsidRDefault="00886424" w:rsidP="009F2219">
      <w:pPr>
        <w:spacing w:line="276" w:lineRule="auto"/>
        <w:ind w:firstLine="0"/>
        <w:jc w:val="both"/>
      </w:pPr>
    </w:p>
    <w:p w14:paraId="0F1DD44B" w14:textId="77777777" w:rsidR="00886424" w:rsidRDefault="00886424" w:rsidP="009F2219">
      <w:pPr>
        <w:spacing w:line="276" w:lineRule="auto"/>
        <w:ind w:firstLine="0"/>
        <w:jc w:val="both"/>
      </w:pPr>
    </w:p>
    <w:p w14:paraId="0665ED28" w14:textId="7AB5B1AA" w:rsidR="00886424" w:rsidRDefault="00886424" w:rsidP="009F2219">
      <w:pPr>
        <w:spacing w:line="276" w:lineRule="auto"/>
        <w:ind w:firstLine="0"/>
        <w:jc w:val="both"/>
      </w:pPr>
    </w:p>
    <w:p w14:paraId="0F47DBF2" w14:textId="77777777" w:rsidR="00886424" w:rsidRDefault="00886424" w:rsidP="009F2219">
      <w:pPr>
        <w:spacing w:line="276" w:lineRule="auto"/>
        <w:ind w:firstLine="0"/>
        <w:jc w:val="both"/>
      </w:pPr>
    </w:p>
    <w:p w14:paraId="52CD802C" w14:textId="276DBE45" w:rsidR="00886424" w:rsidRDefault="003449AF" w:rsidP="009F2219">
      <w:pPr>
        <w:spacing w:line="276" w:lineRule="auto"/>
        <w:ind w:firstLine="0"/>
        <w:jc w:val="both"/>
      </w:pPr>
      <w:r>
        <w:rPr>
          <w:noProof/>
          <w:lang w:eastAsia="en-US"/>
        </w:rPr>
        <mc:AlternateContent>
          <mc:Choice Requires="wps">
            <w:drawing>
              <wp:anchor distT="0" distB="0" distL="114300" distR="114300" simplePos="0" relativeHeight="251669504" behindDoc="0" locked="0" layoutInCell="1" allowOverlap="1" wp14:anchorId="70548DDC" wp14:editId="77A2F2AE">
                <wp:simplePos x="0" y="0"/>
                <wp:positionH relativeFrom="column">
                  <wp:posOffset>1371600</wp:posOffset>
                </wp:positionH>
                <wp:positionV relativeFrom="paragraph">
                  <wp:posOffset>255905</wp:posOffset>
                </wp:positionV>
                <wp:extent cx="32004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2004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122B8DD" w14:textId="08293CA5" w:rsidR="00C84174" w:rsidRPr="008C0A53" w:rsidRDefault="00C84174" w:rsidP="003449AF">
                            <w:pPr>
                              <w:pStyle w:val="Caption"/>
                              <w:jc w:val="center"/>
                              <w:rPr>
                                <w:noProof/>
                                <w:color w:val="7F7F7F" w:themeColor="text1" w:themeTint="80"/>
                                <w:lang w:eastAsia="en-US"/>
                              </w:rPr>
                            </w:pPr>
                            <w:r w:rsidRPr="008C0A53">
                              <w:rPr>
                                <w:color w:val="7F7F7F" w:themeColor="text1" w:themeTint="80"/>
                              </w:rPr>
                              <w:t>Figure</w:t>
                            </w:r>
                            <w:r>
                              <w:rPr>
                                <w:color w:val="7F7F7F" w:themeColor="text1" w:themeTint="80"/>
                              </w:rPr>
                              <w:t xml:space="preserv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4</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w:t>
                            </w:r>
                            <w:r>
                              <w:rPr>
                                <w:color w:val="7F7F7F" w:themeColor="text1" w:themeTint="80"/>
                              </w:rPr>
                              <w:t xml:space="preserve">Affinity Propagation </w:t>
                            </w:r>
                            <w:r w:rsidRPr="008C0A53">
                              <w:rPr>
                                <w:color w:val="7F7F7F" w:themeColor="text1" w:themeTint="80"/>
                              </w:rPr>
                              <w:t>on each dataset</w:t>
                            </w:r>
                          </w:p>
                          <w:p w14:paraId="4C1ACA21" w14:textId="77777777" w:rsidR="00C84174" w:rsidRPr="00443345" w:rsidRDefault="00C84174" w:rsidP="003449AF">
                            <w:pPr>
                              <w:pStyle w:val="Caption"/>
                              <w:jc w:val="center"/>
                              <w:rPr>
                                <w:noProof/>
                                <w:lang w:eastAsia="en-US"/>
                              </w:rPr>
                            </w:pPr>
                          </w:p>
                          <w:p w14:paraId="3AC937A5" w14:textId="77777777" w:rsidR="00C84174" w:rsidRPr="000B771F" w:rsidRDefault="00C84174" w:rsidP="003449AF">
                            <w:pPr>
                              <w:pStyle w:val="Caption"/>
                              <w:jc w:val="center"/>
                              <w:rPr>
                                <w:noProof/>
                                <w:lang w:eastAsia="en-US"/>
                              </w:rPr>
                            </w:pPr>
                          </w:p>
                          <w:p w14:paraId="54687EBF" w14:textId="77777777" w:rsidR="00C84174" w:rsidRPr="008C7417" w:rsidRDefault="00C84174" w:rsidP="003449AF">
                            <w:pPr>
                              <w:pStyle w:val="Caption"/>
                              <w:jc w:val="center"/>
                              <w:rPr>
                                <w:noProof/>
                                <w:lang w:eastAsia="en-US"/>
                              </w:rPr>
                            </w:pPr>
                          </w:p>
                          <w:p w14:paraId="35E9D0DE" w14:textId="267CE9D1" w:rsidR="00C84174" w:rsidRPr="00DF1876" w:rsidRDefault="00C84174" w:rsidP="003449AF">
                            <w:pPr>
                              <w:pStyle w:val="Caption"/>
                              <w:jc w:val="center"/>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108pt;margin-top:20.15pt;width:25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" stroked="f">
                <v:textbox inset="0,0,0,0">
                  <w:txbxContent>
                    <w:p w14:paraId="2122B8DD" w14:textId="08293CA5" w:rsidR="00C84174" w:rsidRPr="008C0A53" w:rsidRDefault="00C84174" w:rsidP="003449AF">
                      <w:pPr>
                        <w:pStyle w:val="Caption"/>
                        <w:jc w:val="center"/>
                        <w:rPr>
                          <w:noProof/>
                          <w:color w:val="7F7F7F" w:themeColor="text1" w:themeTint="80"/>
                          <w:lang w:eastAsia="en-US"/>
                        </w:rPr>
                      </w:pPr>
                      <w:r w:rsidRPr="008C0A53">
                        <w:rPr>
                          <w:color w:val="7F7F7F" w:themeColor="text1" w:themeTint="80"/>
                        </w:rPr>
                        <w:t>Figure</w:t>
                      </w:r>
                      <w:r>
                        <w:rPr>
                          <w:color w:val="7F7F7F" w:themeColor="text1" w:themeTint="80"/>
                        </w:rPr>
                        <w:t xml:space="preserve"> </w:t>
                      </w:r>
                      <w:r w:rsidRPr="008C0A53">
                        <w:rPr>
                          <w:color w:val="7F7F7F" w:themeColor="text1" w:themeTint="80"/>
                        </w:rPr>
                        <w:fldChar w:fldCharType="begin"/>
                      </w:r>
                      <w:r w:rsidRPr="008C0A53">
                        <w:rPr>
                          <w:color w:val="7F7F7F" w:themeColor="text1" w:themeTint="80"/>
                        </w:rPr>
                        <w:instrText xml:space="preserve"> SEQ Figure \* ARABIC </w:instrText>
                      </w:r>
                      <w:r w:rsidRPr="008C0A53">
                        <w:rPr>
                          <w:color w:val="7F7F7F" w:themeColor="text1" w:themeTint="80"/>
                        </w:rPr>
                        <w:fldChar w:fldCharType="separate"/>
                      </w:r>
                      <w:r>
                        <w:rPr>
                          <w:noProof/>
                          <w:color w:val="7F7F7F" w:themeColor="text1" w:themeTint="80"/>
                        </w:rPr>
                        <w:t>4</w:t>
                      </w:r>
                      <w:r w:rsidRPr="008C0A53">
                        <w:rPr>
                          <w:color w:val="7F7F7F" w:themeColor="text1" w:themeTint="80"/>
                        </w:rPr>
                        <w:fldChar w:fldCharType="end"/>
                      </w:r>
                      <w:r w:rsidRPr="008C0A53">
                        <w:rPr>
                          <w:color w:val="7F7F7F" w:themeColor="text1" w:themeTint="80"/>
                        </w:rPr>
                        <w:t>: Result</w:t>
                      </w:r>
                      <w:r>
                        <w:rPr>
                          <w:color w:val="7F7F7F" w:themeColor="text1" w:themeTint="80"/>
                        </w:rPr>
                        <w:t>s</w:t>
                      </w:r>
                      <w:r w:rsidRPr="008C0A53">
                        <w:rPr>
                          <w:color w:val="7F7F7F" w:themeColor="text1" w:themeTint="80"/>
                        </w:rPr>
                        <w:t xml:space="preserve"> of </w:t>
                      </w:r>
                      <w:r>
                        <w:rPr>
                          <w:color w:val="7F7F7F" w:themeColor="text1" w:themeTint="80"/>
                        </w:rPr>
                        <w:t xml:space="preserve">Affinity Propagation </w:t>
                      </w:r>
                      <w:r w:rsidRPr="008C0A53">
                        <w:rPr>
                          <w:color w:val="7F7F7F" w:themeColor="text1" w:themeTint="80"/>
                        </w:rPr>
                        <w:t>on each dataset</w:t>
                      </w:r>
                    </w:p>
                    <w:p w14:paraId="4C1ACA21" w14:textId="77777777" w:rsidR="00C84174" w:rsidRPr="00443345" w:rsidRDefault="00C84174" w:rsidP="003449AF">
                      <w:pPr>
                        <w:pStyle w:val="Caption"/>
                        <w:jc w:val="center"/>
                        <w:rPr>
                          <w:noProof/>
                          <w:lang w:eastAsia="en-US"/>
                        </w:rPr>
                      </w:pPr>
                    </w:p>
                    <w:p w14:paraId="3AC937A5" w14:textId="77777777" w:rsidR="00C84174" w:rsidRPr="000B771F" w:rsidRDefault="00C84174" w:rsidP="003449AF">
                      <w:pPr>
                        <w:pStyle w:val="Caption"/>
                        <w:jc w:val="center"/>
                        <w:rPr>
                          <w:noProof/>
                          <w:lang w:eastAsia="en-US"/>
                        </w:rPr>
                      </w:pPr>
                    </w:p>
                    <w:p w14:paraId="54687EBF" w14:textId="77777777" w:rsidR="00C84174" w:rsidRPr="008C7417" w:rsidRDefault="00C84174" w:rsidP="003449AF">
                      <w:pPr>
                        <w:pStyle w:val="Caption"/>
                        <w:jc w:val="center"/>
                        <w:rPr>
                          <w:noProof/>
                          <w:lang w:eastAsia="en-US"/>
                        </w:rPr>
                      </w:pPr>
                    </w:p>
                    <w:p w14:paraId="35E9D0DE" w14:textId="267CE9D1" w:rsidR="00C84174" w:rsidRPr="00DF1876" w:rsidRDefault="00C84174" w:rsidP="003449AF">
                      <w:pPr>
                        <w:pStyle w:val="Caption"/>
                        <w:jc w:val="center"/>
                        <w:rPr>
                          <w:noProof/>
                          <w:lang w:eastAsia="en-US"/>
                        </w:rPr>
                      </w:pPr>
                    </w:p>
                  </w:txbxContent>
                </v:textbox>
              </v:shape>
            </w:pict>
          </mc:Fallback>
        </mc:AlternateContent>
      </w:r>
    </w:p>
    <w:p w14:paraId="606D5D32" w14:textId="66064F3E" w:rsidR="00B55E71" w:rsidRPr="005D35AC" w:rsidRDefault="00932FD9" w:rsidP="00B55E71">
      <w:pPr>
        <w:ind w:firstLine="0"/>
        <w:jc w:val="both"/>
        <w:rPr>
          <w:b/>
          <w:sz w:val="28"/>
          <w:szCs w:val="28"/>
        </w:rPr>
      </w:pPr>
      <w:r>
        <w:rPr>
          <w:b/>
          <w:sz w:val="28"/>
          <w:szCs w:val="28"/>
        </w:rPr>
        <w:lastRenderedPageBreak/>
        <w:t>3.5</w:t>
      </w:r>
      <w:r w:rsidR="00B55E71" w:rsidRPr="005D35AC">
        <w:rPr>
          <w:b/>
          <w:sz w:val="28"/>
          <w:szCs w:val="28"/>
        </w:rPr>
        <w:t xml:space="preserve">   </w:t>
      </w:r>
      <w:r w:rsidR="00AD71B4">
        <w:rPr>
          <w:b/>
          <w:sz w:val="28"/>
          <w:szCs w:val="28"/>
        </w:rPr>
        <w:t>Spectral</w:t>
      </w:r>
      <w:r w:rsidR="00B55E71">
        <w:rPr>
          <w:b/>
          <w:sz w:val="28"/>
          <w:szCs w:val="28"/>
        </w:rPr>
        <w:t xml:space="preserve"> </w:t>
      </w:r>
      <w:r w:rsidR="00AD71B4">
        <w:rPr>
          <w:b/>
          <w:sz w:val="28"/>
          <w:szCs w:val="28"/>
        </w:rPr>
        <w:t>Clustering</w:t>
      </w:r>
    </w:p>
    <w:p w14:paraId="397E9B2B" w14:textId="47CA49F1" w:rsidR="007F3000" w:rsidRDefault="00C753D9" w:rsidP="005D2710">
      <w:pPr>
        <w:spacing w:line="276" w:lineRule="auto"/>
        <w:ind w:firstLine="0"/>
        <w:jc w:val="both"/>
      </w:pPr>
      <w:r>
        <w:t>Spectr</w:t>
      </w:r>
      <w:r w:rsidR="00411BA2">
        <w:t>al Clustering makes use of the N</w:t>
      </w:r>
      <w:r>
        <w:t>ormalized Laplacian.</w:t>
      </w:r>
      <w:r w:rsidR="00411BA2">
        <w:t xml:space="preserve"> </w:t>
      </w:r>
      <w:r w:rsidR="007F3000">
        <w:t>It benefits from the eigenvalues of the similarity matrix of the data to performance the reduction operations on the dimensional</w:t>
      </w:r>
      <w:r w:rsidR="005D2710">
        <w:t xml:space="preserve">ity before clustering operation. </w:t>
      </w:r>
      <w:r w:rsidR="00EA5DD7">
        <w:t>It takes number of clusters as argument and i</w:t>
      </w:r>
      <w:r w:rsidR="005D2710">
        <w:t xml:space="preserve">t relies on these </w:t>
      </w:r>
      <w:r w:rsidR="000F3164">
        <w:t xml:space="preserve">2 </w:t>
      </w:r>
      <w:r w:rsidR="00EA5DD7">
        <w:t xml:space="preserve">other </w:t>
      </w:r>
      <w:r w:rsidR="005D2710">
        <w:t>arguments:</w:t>
      </w:r>
    </w:p>
    <w:p w14:paraId="20A0E98C" w14:textId="77777777" w:rsidR="005D2710" w:rsidRDefault="005D2710" w:rsidP="005D2710">
      <w:pPr>
        <w:spacing w:line="276" w:lineRule="auto"/>
        <w:ind w:firstLine="0"/>
        <w:jc w:val="both"/>
      </w:pPr>
    </w:p>
    <w:p w14:paraId="3B099370" w14:textId="07853C56" w:rsidR="005D2710" w:rsidRDefault="008963A4" w:rsidP="005D2710">
      <w:pPr>
        <w:pStyle w:val="ListParagraph"/>
        <w:numPr>
          <w:ilvl w:val="0"/>
          <w:numId w:val="25"/>
        </w:numPr>
        <w:spacing w:line="276" w:lineRule="auto"/>
        <w:jc w:val="both"/>
      </w:pPr>
      <w:r>
        <w:rPr>
          <w:b/>
        </w:rPr>
        <w:t xml:space="preserve">affinity: </w:t>
      </w:r>
      <w:r w:rsidR="00BF0AD4">
        <w:t xml:space="preserve">It is the kernel. Only kernel with similarity scores should be used. I used </w:t>
      </w:r>
      <w:r w:rsidR="00BF0AD4" w:rsidRPr="00BF0AD4">
        <w:rPr>
          <w:b/>
        </w:rPr>
        <w:t>nearest_neighbors</w:t>
      </w:r>
      <w:r w:rsidR="00BF0AD4">
        <w:t>.</w:t>
      </w:r>
    </w:p>
    <w:p w14:paraId="1D686019" w14:textId="4DF6EED3" w:rsidR="00BF0AD4" w:rsidRDefault="00947BD7" w:rsidP="005D2710">
      <w:pPr>
        <w:pStyle w:val="ListParagraph"/>
        <w:numPr>
          <w:ilvl w:val="0"/>
          <w:numId w:val="25"/>
        </w:numPr>
        <w:spacing w:line="276" w:lineRule="auto"/>
        <w:jc w:val="both"/>
      </w:pPr>
      <w:r>
        <w:rPr>
          <w:b/>
        </w:rPr>
        <w:t xml:space="preserve">eigen_solver: </w:t>
      </w:r>
      <w:r w:rsidR="0050029F">
        <w:t>It is the eigenvalue decomposition strategy.</w:t>
      </w:r>
      <w:r w:rsidR="006B613C">
        <w:t xml:space="preserve"> I chose</w:t>
      </w:r>
      <w:r w:rsidR="00724D8C">
        <w:t xml:space="preserve"> </w:t>
      </w:r>
      <w:r w:rsidR="00724D8C">
        <w:rPr>
          <w:b/>
        </w:rPr>
        <w:t xml:space="preserve">arpack </w:t>
      </w:r>
      <w:r w:rsidR="00724D8C">
        <w:t>as it is recommended in most of the tutorials.</w:t>
      </w:r>
    </w:p>
    <w:p w14:paraId="08DD01FE" w14:textId="77777777" w:rsidR="00BC6BC7" w:rsidRDefault="00BC6BC7" w:rsidP="00BC6BC7">
      <w:pPr>
        <w:spacing w:line="276" w:lineRule="auto"/>
        <w:jc w:val="both"/>
      </w:pPr>
    </w:p>
    <w:p w14:paraId="08929EE2" w14:textId="1E75D14A" w:rsidR="00C12718" w:rsidRDefault="00BC6BC7" w:rsidP="005D2710">
      <w:pPr>
        <w:spacing w:line="276" w:lineRule="auto"/>
        <w:ind w:firstLine="0"/>
        <w:jc w:val="both"/>
      </w:pPr>
      <w:r>
        <w:t xml:space="preserve">As can be seen in the </w:t>
      </w:r>
      <w:r w:rsidRPr="00BC6BC7">
        <w:rPr>
          <w:i/>
        </w:rPr>
        <w:t>Figure 5</w:t>
      </w:r>
      <w:r>
        <w:t xml:space="preserve">, </w:t>
      </w:r>
      <w:r w:rsidR="0082130E">
        <w:t>Digits and iris datasets have great scores</w:t>
      </w:r>
      <w:r w:rsidR="005F052F">
        <w:t>.</w:t>
      </w:r>
      <w:r w:rsidR="001713BE">
        <w:t xml:space="preserve"> Besides, this algorithm worked great on Iris dataset. I think that it is because of the rich similarity in the Iris dataset.</w:t>
      </w:r>
      <w:r w:rsidR="00A57B53">
        <w:t xml:space="preserve"> Since </w:t>
      </w:r>
      <w:r w:rsidR="0026689C">
        <w:t>Boston</w:t>
      </w:r>
      <w:r w:rsidR="00A57B53">
        <w:t xml:space="preserve"> has poor similarity, I wouldn’t expect anything better than this result.</w:t>
      </w:r>
      <w:r w:rsidR="00A456F7">
        <w:t xml:space="preserve"> Lastly, on the Digits dataset, </w:t>
      </w:r>
      <w:r w:rsidR="006E50B9">
        <w:t xml:space="preserve">the algorithm </w:t>
      </w:r>
      <w:r w:rsidR="00612E93">
        <w:t>seems to have</w:t>
      </w:r>
      <w:r w:rsidR="006E50B9">
        <w:t xml:space="preserve"> </w:t>
      </w:r>
      <w:r w:rsidR="00612E93">
        <w:t>2 cluster</w:t>
      </w:r>
      <w:r w:rsidR="00C12718">
        <w:t>s</w:t>
      </w:r>
      <w:r w:rsidR="00612E93">
        <w:t xml:space="preserve"> combined because it resulted a very huge cluster (the purple one).</w:t>
      </w:r>
    </w:p>
    <w:p w14:paraId="3E60B112" w14:textId="06018670" w:rsidR="00C12718" w:rsidRDefault="00BB1EC9" w:rsidP="005D2710">
      <w:pPr>
        <w:spacing w:line="276" w:lineRule="auto"/>
        <w:ind w:firstLine="0"/>
        <w:jc w:val="both"/>
      </w:pPr>
      <w:r>
        <w:rPr>
          <w:noProof/>
          <w:lang w:eastAsia="en-US"/>
        </w:rPr>
        <w:drawing>
          <wp:anchor distT="0" distB="0" distL="114300" distR="114300" simplePos="0" relativeHeight="251673600" behindDoc="0" locked="0" layoutInCell="1" allowOverlap="1" wp14:anchorId="253A39A2" wp14:editId="785E1BD1">
            <wp:simplePos x="0" y="0"/>
            <wp:positionH relativeFrom="column">
              <wp:posOffset>1370965</wp:posOffset>
            </wp:positionH>
            <wp:positionV relativeFrom="paragraph">
              <wp:posOffset>202565</wp:posOffset>
            </wp:positionV>
            <wp:extent cx="3390265" cy="4458335"/>
            <wp:effectExtent l="0" t="0" r="0" b="12065"/>
            <wp:wrapSquare wrapText="bothSides"/>
            <wp:docPr id="16" name="Picture 16" descr="Macintosh HD:Users:batuhan:Desktop:Screen Shot 2017-12-03 at 22.2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atuhan:Desktop:Screen Shot 2017-12-03 at 22.2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445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6290F" w14:textId="3BF6B96A" w:rsidR="005D2710" w:rsidRDefault="00612E93" w:rsidP="005D2710">
      <w:pPr>
        <w:spacing w:line="276" w:lineRule="auto"/>
        <w:ind w:firstLine="0"/>
        <w:jc w:val="both"/>
      </w:pPr>
      <w:r>
        <w:t xml:space="preserve"> </w:t>
      </w:r>
    </w:p>
    <w:p w14:paraId="48989535" w14:textId="77777777" w:rsidR="005D2710" w:rsidRPr="007F3000" w:rsidRDefault="005D2710" w:rsidP="005D2710">
      <w:pPr>
        <w:spacing w:line="276" w:lineRule="auto"/>
        <w:ind w:firstLine="0"/>
        <w:jc w:val="both"/>
        <w:rPr>
          <w:rFonts w:ascii="Times" w:eastAsia="Times New Roman" w:hAnsi="Times" w:cs="Times New Roman"/>
          <w:sz w:val="20"/>
          <w:szCs w:val="20"/>
          <w:lang w:val="en-GB" w:eastAsia="en-US"/>
        </w:rPr>
      </w:pPr>
    </w:p>
    <w:p w14:paraId="238B6EB7" w14:textId="77777777" w:rsidR="00886424" w:rsidRDefault="00886424" w:rsidP="009F2219">
      <w:pPr>
        <w:spacing w:line="276" w:lineRule="auto"/>
        <w:ind w:firstLine="0"/>
        <w:jc w:val="both"/>
      </w:pPr>
    </w:p>
    <w:p w14:paraId="37231E59" w14:textId="266DB3EF" w:rsidR="00886424" w:rsidRDefault="00886424" w:rsidP="009F2219">
      <w:pPr>
        <w:spacing w:line="276" w:lineRule="auto"/>
        <w:ind w:firstLine="0"/>
        <w:jc w:val="both"/>
      </w:pPr>
    </w:p>
    <w:p w14:paraId="59501B31" w14:textId="77777777" w:rsidR="00886424" w:rsidRDefault="00886424" w:rsidP="009F2219">
      <w:pPr>
        <w:spacing w:line="276" w:lineRule="auto"/>
        <w:ind w:firstLine="0"/>
        <w:jc w:val="both"/>
      </w:pPr>
    </w:p>
    <w:p w14:paraId="712FFEFD" w14:textId="77777777" w:rsidR="00886424" w:rsidRDefault="00886424" w:rsidP="009F2219">
      <w:pPr>
        <w:spacing w:line="276" w:lineRule="auto"/>
        <w:ind w:firstLine="0"/>
        <w:jc w:val="both"/>
      </w:pPr>
    </w:p>
    <w:p w14:paraId="59562818" w14:textId="77777777" w:rsidR="00886424" w:rsidRDefault="00886424" w:rsidP="009F2219">
      <w:pPr>
        <w:spacing w:line="276" w:lineRule="auto"/>
        <w:ind w:firstLine="0"/>
        <w:jc w:val="both"/>
      </w:pPr>
    </w:p>
    <w:p w14:paraId="594D080B" w14:textId="77777777" w:rsidR="00886424" w:rsidRDefault="00886424" w:rsidP="009F2219">
      <w:pPr>
        <w:spacing w:line="276" w:lineRule="auto"/>
        <w:ind w:firstLine="0"/>
        <w:jc w:val="both"/>
      </w:pPr>
    </w:p>
    <w:p w14:paraId="7B3A7A57" w14:textId="77777777" w:rsidR="00886424" w:rsidRDefault="00886424" w:rsidP="009F2219">
      <w:pPr>
        <w:spacing w:line="276" w:lineRule="auto"/>
        <w:ind w:firstLine="0"/>
        <w:jc w:val="both"/>
      </w:pPr>
    </w:p>
    <w:p w14:paraId="0D744E79" w14:textId="77777777" w:rsidR="00886424" w:rsidRDefault="00886424" w:rsidP="009F2219">
      <w:pPr>
        <w:spacing w:line="276" w:lineRule="auto"/>
        <w:ind w:firstLine="0"/>
        <w:jc w:val="both"/>
      </w:pPr>
    </w:p>
    <w:p w14:paraId="41F33CF7" w14:textId="77777777" w:rsidR="00886424" w:rsidRDefault="00886424" w:rsidP="009F2219">
      <w:pPr>
        <w:spacing w:line="276" w:lineRule="auto"/>
        <w:ind w:firstLine="0"/>
        <w:jc w:val="both"/>
      </w:pPr>
    </w:p>
    <w:p w14:paraId="2B76B4BC" w14:textId="77777777" w:rsidR="00886424" w:rsidRDefault="00886424" w:rsidP="009F2219">
      <w:pPr>
        <w:spacing w:line="276" w:lineRule="auto"/>
        <w:ind w:firstLine="0"/>
        <w:jc w:val="both"/>
      </w:pPr>
    </w:p>
    <w:p w14:paraId="04006472" w14:textId="77777777" w:rsidR="00886424" w:rsidRDefault="00886424" w:rsidP="009F2219">
      <w:pPr>
        <w:spacing w:line="276" w:lineRule="auto"/>
        <w:ind w:firstLine="0"/>
        <w:jc w:val="both"/>
      </w:pPr>
    </w:p>
    <w:p w14:paraId="1E1A1C38" w14:textId="310A8039" w:rsidR="00886424" w:rsidRDefault="00886424" w:rsidP="009F2219">
      <w:pPr>
        <w:spacing w:line="276" w:lineRule="auto"/>
        <w:ind w:firstLine="0"/>
        <w:jc w:val="both"/>
      </w:pPr>
    </w:p>
    <w:p w14:paraId="6AB949A9" w14:textId="77777777" w:rsidR="00886424" w:rsidRDefault="00886424" w:rsidP="009F2219">
      <w:pPr>
        <w:spacing w:line="276" w:lineRule="auto"/>
        <w:ind w:firstLine="0"/>
        <w:jc w:val="both"/>
      </w:pPr>
    </w:p>
    <w:p w14:paraId="614BD6DF" w14:textId="77777777" w:rsidR="00886424" w:rsidRDefault="00886424" w:rsidP="009F2219">
      <w:pPr>
        <w:spacing w:line="276" w:lineRule="auto"/>
        <w:ind w:firstLine="0"/>
        <w:jc w:val="both"/>
      </w:pPr>
    </w:p>
    <w:p w14:paraId="357F1A3B" w14:textId="77777777" w:rsidR="00886424" w:rsidRDefault="00886424" w:rsidP="009F2219">
      <w:pPr>
        <w:spacing w:line="276" w:lineRule="auto"/>
        <w:ind w:firstLine="0"/>
        <w:jc w:val="both"/>
      </w:pPr>
    </w:p>
    <w:p w14:paraId="681E0E84" w14:textId="77777777" w:rsidR="00886424" w:rsidRDefault="00886424" w:rsidP="009F2219">
      <w:pPr>
        <w:spacing w:line="276" w:lineRule="auto"/>
        <w:ind w:firstLine="0"/>
        <w:jc w:val="both"/>
      </w:pPr>
    </w:p>
    <w:p w14:paraId="641FC9EC" w14:textId="77777777" w:rsidR="00886424" w:rsidRDefault="00886424" w:rsidP="009F2219">
      <w:pPr>
        <w:spacing w:line="276" w:lineRule="auto"/>
        <w:ind w:firstLine="0"/>
        <w:jc w:val="both"/>
      </w:pPr>
    </w:p>
    <w:p w14:paraId="3292591F" w14:textId="77777777" w:rsidR="00886424" w:rsidRDefault="00886424" w:rsidP="009F2219">
      <w:pPr>
        <w:spacing w:line="276" w:lineRule="auto"/>
        <w:ind w:firstLine="0"/>
        <w:jc w:val="both"/>
      </w:pPr>
    </w:p>
    <w:p w14:paraId="3371D3CD" w14:textId="77777777" w:rsidR="00886424" w:rsidRDefault="00886424" w:rsidP="009F2219">
      <w:pPr>
        <w:spacing w:line="276" w:lineRule="auto"/>
        <w:ind w:firstLine="0"/>
        <w:jc w:val="both"/>
      </w:pPr>
    </w:p>
    <w:p w14:paraId="53363571" w14:textId="69927391" w:rsidR="00BA0E14" w:rsidRDefault="005D1CC1" w:rsidP="009F2219">
      <w:pPr>
        <w:spacing w:line="276" w:lineRule="auto"/>
        <w:ind w:firstLine="0"/>
        <w:jc w:val="both"/>
      </w:pPr>
      <w:r>
        <w:rPr>
          <w:noProof/>
          <w:lang w:eastAsia="en-US"/>
        </w:rPr>
        <mc:AlternateContent>
          <mc:Choice Requires="wps">
            <w:drawing>
              <wp:anchor distT="0" distB="0" distL="114300" distR="114300" simplePos="0" relativeHeight="251672576" behindDoc="0" locked="0" layoutInCell="1" allowOverlap="1" wp14:anchorId="1DE0E664" wp14:editId="1548D632">
                <wp:simplePos x="0" y="0"/>
                <wp:positionH relativeFrom="column">
                  <wp:posOffset>1371600</wp:posOffset>
                </wp:positionH>
                <wp:positionV relativeFrom="paragraph">
                  <wp:posOffset>260985</wp:posOffset>
                </wp:positionV>
                <wp:extent cx="3314700" cy="342900"/>
                <wp:effectExtent l="0" t="0" r="1270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3147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921C3D" w14:textId="352FEE3A" w:rsidR="00C84174" w:rsidRPr="00681237" w:rsidRDefault="00C84174" w:rsidP="00937000">
                            <w:pPr>
                              <w:pStyle w:val="Caption"/>
                              <w:jc w:val="center"/>
                              <w:rPr>
                                <w:noProof/>
                                <w:lang w:eastAsia="en-US"/>
                              </w:rPr>
                            </w:pPr>
                            <w:r>
                              <w:rPr>
                                <w:color w:val="7F7F7F" w:themeColor="text1" w:themeTint="80"/>
                              </w:rPr>
                              <w:t xml:space="preserve">Figure 5: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 xml:space="preserve">Spectral Clustering </w:t>
                            </w:r>
                            <w:r w:rsidRPr="008C0A53">
                              <w:rPr>
                                <w:color w:val="7F7F7F" w:themeColor="text1" w:themeTint="80"/>
                              </w:rPr>
                              <w:t>on each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left:0;text-align:left;margin-left:108pt;margin-top:20.55pt;width:26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" stroked="f">
                <v:textbox inset="0,0,0,0">
                  <w:txbxContent>
                    <w:p w14:paraId="32921C3D" w14:textId="352FEE3A" w:rsidR="00C84174" w:rsidRPr="00681237" w:rsidRDefault="00C84174" w:rsidP="00937000">
                      <w:pPr>
                        <w:pStyle w:val="Caption"/>
                        <w:jc w:val="center"/>
                        <w:rPr>
                          <w:noProof/>
                          <w:lang w:eastAsia="en-US"/>
                        </w:rPr>
                      </w:pPr>
                      <w:r>
                        <w:rPr>
                          <w:color w:val="7F7F7F" w:themeColor="text1" w:themeTint="80"/>
                        </w:rPr>
                        <w:t xml:space="preserve">Figure 5: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 xml:space="preserve">Spectral Clustering </w:t>
                      </w:r>
                      <w:r w:rsidRPr="008C0A53">
                        <w:rPr>
                          <w:color w:val="7F7F7F" w:themeColor="text1" w:themeTint="80"/>
                        </w:rPr>
                        <w:t>on each dataset</w:t>
                      </w:r>
                    </w:p>
                  </w:txbxContent>
                </v:textbox>
                <w10:wrap type="square"/>
              </v:shape>
            </w:pict>
          </mc:Fallback>
        </mc:AlternateContent>
      </w:r>
    </w:p>
    <w:p w14:paraId="6D5006A8" w14:textId="22F10FBB" w:rsidR="0054142E" w:rsidRPr="005D35AC" w:rsidRDefault="00E371CB" w:rsidP="0054142E">
      <w:pPr>
        <w:ind w:firstLine="0"/>
        <w:jc w:val="both"/>
        <w:rPr>
          <w:b/>
          <w:sz w:val="28"/>
          <w:szCs w:val="28"/>
        </w:rPr>
      </w:pPr>
      <w:r>
        <w:rPr>
          <w:b/>
          <w:sz w:val="28"/>
          <w:szCs w:val="28"/>
        </w:rPr>
        <w:lastRenderedPageBreak/>
        <w:t>3.6</w:t>
      </w:r>
      <w:r w:rsidR="0054142E" w:rsidRPr="005D35AC">
        <w:rPr>
          <w:b/>
          <w:sz w:val="28"/>
          <w:szCs w:val="28"/>
        </w:rPr>
        <w:t xml:space="preserve">   </w:t>
      </w:r>
      <w:r w:rsidR="003C7C55">
        <w:rPr>
          <w:b/>
          <w:sz w:val="28"/>
          <w:szCs w:val="28"/>
        </w:rPr>
        <w:t>Agglomerative</w:t>
      </w:r>
      <w:r w:rsidR="0054142E">
        <w:rPr>
          <w:b/>
          <w:sz w:val="28"/>
          <w:szCs w:val="28"/>
        </w:rPr>
        <w:t xml:space="preserve"> Clustering</w:t>
      </w:r>
    </w:p>
    <w:p w14:paraId="3A8CEBD6" w14:textId="18F69BF8" w:rsidR="00710359" w:rsidRDefault="004D72F5" w:rsidP="00710359">
      <w:pPr>
        <w:spacing w:line="276" w:lineRule="auto"/>
        <w:ind w:firstLine="0"/>
        <w:jc w:val="both"/>
      </w:pPr>
      <w:r>
        <w:t>Agglomerative</w:t>
      </w:r>
      <w:r w:rsidR="003E2E28">
        <w:t xml:space="preserve"> Clustering, knows as Agglomerative Hierarchal Clustering, is a bottom-up clustering algorithm</w:t>
      </w:r>
      <w:r w:rsidR="001C0AFA">
        <w:t>. In this algorithm, cluster</w:t>
      </w:r>
      <w:r w:rsidR="00630B12">
        <w:t>s</w:t>
      </w:r>
      <w:r w:rsidR="001C0AFA">
        <w:t xml:space="preserve"> have its sub-</w:t>
      </w:r>
      <w:r w:rsidR="006D107D">
        <w:t>clusters</w:t>
      </w:r>
      <w:r w:rsidR="00C377AA">
        <w:t>,</w:t>
      </w:r>
      <w:r w:rsidR="006D107D">
        <w:t xml:space="preserve"> </w:t>
      </w:r>
      <w:r w:rsidR="009C6825">
        <w:t>which</w:t>
      </w:r>
      <w:r w:rsidR="001C0AFA">
        <w:t xml:space="preserve"> </w:t>
      </w:r>
      <w:r w:rsidR="00A907BF">
        <w:t>also</w:t>
      </w:r>
      <w:r w:rsidR="001C0AFA">
        <w:t xml:space="preserve"> </w:t>
      </w:r>
      <w:r w:rsidR="00A907BF">
        <w:t>have</w:t>
      </w:r>
      <w:r w:rsidR="001C0AFA">
        <w:t xml:space="preserve"> their sub-clusters and so on.</w:t>
      </w:r>
      <w:r w:rsidR="00EA3891">
        <w:t xml:space="preserve"> The goal for this algorithm to merge the closest pair of clusters until all data is put into a single cluster.</w:t>
      </w:r>
      <w:r w:rsidR="00710359">
        <w:t xml:space="preserve"> It takes number of clusters as argument and relies on these </w:t>
      </w:r>
      <w:r w:rsidR="000F3164">
        <w:t xml:space="preserve">3 </w:t>
      </w:r>
      <w:r w:rsidR="00710359">
        <w:t>other arguments:</w:t>
      </w:r>
    </w:p>
    <w:p w14:paraId="1690D61E" w14:textId="77777777" w:rsidR="0016797A" w:rsidRDefault="0016797A" w:rsidP="00710359">
      <w:pPr>
        <w:spacing w:line="276" w:lineRule="auto"/>
        <w:ind w:firstLine="0"/>
        <w:jc w:val="both"/>
      </w:pPr>
    </w:p>
    <w:p w14:paraId="4D72F911" w14:textId="3E102BD7" w:rsidR="0016797A" w:rsidRDefault="0016797A" w:rsidP="0016797A">
      <w:pPr>
        <w:pStyle w:val="ListParagraph"/>
        <w:numPr>
          <w:ilvl w:val="0"/>
          <w:numId w:val="26"/>
        </w:numPr>
        <w:spacing w:line="276" w:lineRule="auto"/>
        <w:jc w:val="both"/>
      </w:pPr>
      <w:r>
        <w:rPr>
          <w:b/>
        </w:rPr>
        <w:t xml:space="preserve">affinity: </w:t>
      </w:r>
      <w:r w:rsidR="003C2A79">
        <w:t>It is the metric</w:t>
      </w:r>
      <w:r w:rsidR="00833159">
        <w:t xml:space="preserve"> used to compute the linkage.</w:t>
      </w:r>
      <w:r w:rsidR="00A717F9">
        <w:t xml:space="preserve"> </w:t>
      </w:r>
      <w:r w:rsidR="00A717F9">
        <w:rPr>
          <w:b/>
        </w:rPr>
        <w:t xml:space="preserve">cityblock </w:t>
      </w:r>
      <w:r w:rsidR="00A717F9">
        <w:t>is used in this project.</w:t>
      </w:r>
    </w:p>
    <w:p w14:paraId="1C22FBF9" w14:textId="65534811" w:rsidR="008739B9" w:rsidRDefault="008739B9" w:rsidP="0016797A">
      <w:pPr>
        <w:pStyle w:val="ListParagraph"/>
        <w:numPr>
          <w:ilvl w:val="0"/>
          <w:numId w:val="26"/>
        </w:numPr>
        <w:spacing w:line="276" w:lineRule="auto"/>
        <w:jc w:val="both"/>
      </w:pPr>
      <w:r>
        <w:rPr>
          <w:b/>
        </w:rPr>
        <w:t>linkage:</w:t>
      </w:r>
      <w:r>
        <w:t xml:space="preserve"> </w:t>
      </w:r>
      <w:r w:rsidR="008C4B88">
        <w:t>It determines the distance to us</w:t>
      </w:r>
      <w:r w:rsidR="00DB15B2">
        <w:t xml:space="preserve">e between sets of observations. The algorithm merges pairs which minimizes this criterion. </w:t>
      </w:r>
      <w:r w:rsidR="00D56F88">
        <w:rPr>
          <w:b/>
        </w:rPr>
        <w:t xml:space="preserve">average </w:t>
      </w:r>
      <w:r w:rsidR="00D56F88">
        <w:t>is used for linkage because it uses the average of the distances.</w:t>
      </w:r>
    </w:p>
    <w:p w14:paraId="3C375901" w14:textId="7E48A414" w:rsidR="00730624" w:rsidRDefault="00CE1338" w:rsidP="0016797A">
      <w:pPr>
        <w:pStyle w:val="ListParagraph"/>
        <w:numPr>
          <w:ilvl w:val="0"/>
          <w:numId w:val="26"/>
        </w:numPr>
        <w:spacing w:line="276" w:lineRule="auto"/>
        <w:jc w:val="both"/>
      </w:pPr>
      <w:r>
        <w:rPr>
          <w:b/>
        </w:rPr>
        <w:t>c</w:t>
      </w:r>
      <w:r w:rsidR="00730624">
        <w:rPr>
          <w:b/>
        </w:rPr>
        <w:t>onnectivity:</w:t>
      </w:r>
      <w:r w:rsidR="00730624">
        <w:t xml:space="preserve"> </w:t>
      </w:r>
      <w:r w:rsidR="00DF4960">
        <w:t xml:space="preserve">It is the connectivity matrix. </w:t>
      </w:r>
      <w:r w:rsidR="006820B9">
        <w:t xml:space="preserve">By making use of the </w:t>
      </w:r>
      <w:r w:rsidR="006820B9" w:rsidRPr="00410445">
        <w:rPr>
          <w:b/>
        </w:rPr>
        <w:t>kneighbors_graph</w:t>
      </w:r>
      <w:r w:rsidR="006820B9">
        <w:t>, I made connectivity symmetric.</w:t>
      </w:r>
    </w:p>
    <w:p w14:paraId="6565A24E" w14:textId="77777777" w:rsidR="006D5CFF" w:rsidRDefault="006D5CFF" w:rsidP="006D5CFF">
      <w:pPr>
        <w:spacing w:line="276" w:lineRule="auto"/>
        <w:jc w:val="both"/>
      </w:pPr>
    </w:p>
    <w:p w14:paraId="321C5D08" w14:textId="16029B4D" w:rsidR="0054142E" w:rsidRPr="006C0987" w:rsidRDefault="006D5CFF" w:rsidP="0054142E">
      <w:pPr>
        <w:spacing w:line="276" w:lineRule="auto"/>
        <w:ind w:firstLine="0"/>
        <w:jc w:val="both"/>
      </w:pPr>
      <w:r>
        <w:t xml:space="preserve">It can be seen in the </w:t>
      </w:r>
      <w:r>
        <w:rPr>
          <w:i/>
        </w:rPr>
        <w:t>Figure 7 and Figure 8</w:t>
      </w:r>
      <w:r>
        <w:t xml:space="preserve"> that the number of clusters is almost 2. It means that the algorithm did its job and merged 2 clusters to decrease the number of cluster from 3 to 2.</w:t>
      </w:r>
      <w:r w:rsidR="000545C5">
        <w:t xml:space="preserve"> However, in the </w:t>
      </w:r>
      <w:r w:rsidR="000545C5">
        <w:rPr>
          <w:i/>
        </w:rPr>
        <w:t>Figure 6</w:t>
      </w:r>
      <w:r w:rsidR="000545C5">
        <w:t>, the algorithm was not succe</w:t>
      </w:r>
      <w:r w:rsidR="006C0987">
        <w:t xml:space="preserve">ssful enough. This is one of the algorithms that I liked the most because its bottom-up approach is so efficient. For instance, it calculates the result in </w:t>
      </w:r>
      <w:r w:rsidR="006C0987">
        <w:rPr>
          <w:i/>
        </w:rPr>
        <w:t xml:space="preserve">Figure 8 </w:t>
      </w:r>
      <w:r w:rsidR="006C0987">
        <w:t>in 0.01 seconds</w:t>
      </w:r>
      <w:r w:rsidR="00981287">
        <w:t xml:space="preserve"> and the result is satisfying</w:t>
      </w:r>
      <w:r w:rsidR="006C0987">
        <w:t>.</w:t>
      </w:r>
    </w:p>
    <w:p w14:paraId="61AD09BD" w14:textId="7D3FF84C" w:rsidR="00BA0E14" w:rsidRDefault="00BA0E14" w:rsidP="009F2219">
      <w:pPr>
        <w:spacing w:line="276" w:lineRule="auto"/>
        <w:ind w:firstLine="0"/>
        <w:jc w:val="both"/>
      </w:pPr>
    </w:p>
    <w:p w14:paraId="36C13D2B" w14:textId="1A25779E" w:rsidR="00BA0E14" w:rsidRDefault="00AA2CF6" w:rsidP="009F2219">
      <w:pPr>
        <w:spacing w:line="276" w:lineRule="auto"/>
        <w:ind w:firstLine="0"/>
        <w:jc w:val="both"/>
      </w:pPr>
      <w:r>
        <w:rPr>
          <w:noProof/>
          <w:lang w:eastAsia="en-US"/>
        </w:rPr>
        <w:drawing>
          <wp:anchor distT="0" distB="0" distL="114300" distR="114300" simplePos="0" relativeHeight="251674624" behindDoc="0" locked="0" layoutInCell="1" allowOverlap="1" wp14:anchorId="53C8D958" wp14:editId="23A80533">
            <wp:simplePos x="0" y="0"/>
            <wp:positionH relativeFrom="column">
              <wp:posOffset>0</wp:posOffset>
            </wp:positionH>
            <wp:positionV relativeFrom="paragraph">
              <wp:posOffset>186690</wp:posOffset>
            </wp:positionV>
            <wp:extent cx="5943600" cy="2854960"/>
            <wp:effectExtent l="0" t="0" r="0" b="0"/>
            <wp:wrapSquare wrapText="bothSides"/>
            <wp:docPr id="17" name="Picture 17" descr="Macintosh HD:Users:batuhan:Desktop:Screen Shot 2017-12-03 at 22.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atuhan:Desktop:Screen Shot 2017-12-03 at 22.42.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76672" behindDoc="0" locked="0" layoutInCell="1" allowOverlap="1" wp14:anchorId="6FF51BA8" wp14:editId="5A77092E">
                <wp:simplePos x="0" y="0"/>
                <wp:positionH relativeFrom="column">
                  <wp:posOffset>0</wp:posOffset>
                </wp:positionH>
                <wp:positionV relativeFrom="paragraph">
                  <wp:posOffset>3098800</wp:posOffset>
                </wp:positionV>
                <wp:extent cx="5943600" cy="575310"/>
                <wp:effectExtent l="0" t="0" r="0" b="889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5753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DC5B8C6" w14:textId="2B2AF96E" w:rsidR="00C84174" w:rsidRPr="00681237" w:rsidRDefault="00C84174" w:rsidP="009B56F9">
                            <w:pPr>
                              <w:pStyle w:val="Caption"/>
                              <w:jc w:val="center"/>
                              <w:rPr>
                                <w:noProof/>
                                <w:lang w:eastAsia="en-US"/>
                              </w:rPr>
                            </w:pPr>
                            <w:r>
                              <w:rPr>
                                <w:color w:val="7F7F7F" w:themeColor="text1" w:themeTint="80"/>
                              </w:rPr>
                              <w:t xml:space="preserve">Figure 6: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Spectral Clustering on Boston dataset</w:t>
                            </w:r>
                          </w:p>
                          <w:p w14:paraId="71660412" w14:textId="4B336565" w:rsidR="00C84174" w:rsidRPr="00511511" w:rsidRDefault="00C84174" w:rsidP="009B56F9">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1" type="#_x0000_t202" style="position:absolute;left:0;text-align:left;margin-left:0;margin-top:244pt;width:468pt;height:45.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" stroked="f">
                <v:textbox style="mso-fit-shape-to-text:t" inset="0,0,0,0">
                  <w:txbxContent>
                    <w:p w14:paraId="0DC5B8C6" w14:textId="2B2AF96E" w:rsidR="00C84174" w:rsidRPr="00681237" w:rsidRDefault="00C84174" w:rsidP="009B56F9">
                      <w:pPr>
                        <w:pStyle w:val="Caption"/>
                        <w:jc w:val="center"/>
                        <w:rPr>
                          <w:noProof/>
                          <w:lang w:eastAsia="en-US"/>
                        </w:rPr>
                      </w:pPr>
                      <w:r>
                        <w:rPr>
                          <w:color w:val="7F7F7F" w:themeColor="text1" w:themeTint="80"/>
                        </w:rPr>
                        <w:t xml:space="preserve">Figure 6: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Spectral Clustering on Boston dataset</w:t>
                      </w:r>
                    </w:p>
                    <w:p w14:paraId="71660412" w14:textId="4B336565" w:rsidR="00C84174" w:rsidRPr="00511511" w:rsidRDefault="00C84174" w:rsidP="009B56F9">
                      <w:pPr>
                        <w:pStyle w:val="Caption"/>
                        <w:rPr>
                          <w:noProof/>
                          <w:lang w:eastAsia="en-US"/>
                        </w:rPr>
                      </w:pPr>
                    </w:p>
                  </w:txbxContent>
                </v:textbox>
                <w10:wrap type="square"/>
              </v:shape>
            </w:pict>
          </mc:Fallback>
        </mc:AlternateContent>
      </w:r>
    </w:p>
    <w:p w14:paraId="5826BCFE" w14:textId="541CB54C" w:rsidR="000613D1" w:rsidRDefault="000613D1" w:rsidP="009F2219">
      <w:pPr>
        <w:spacing w:line="276" w:lineRule="auto"/>
        <w:ind w:firstLine="0"/>
        <w:jc w:val="both"/>
      </w:pPr>
      <w:r>
        <w:rPr>
          <w:noProof/>
          <w:lang w:eastAsia="en-US"/>
        </w:rPr>
        <w:lastRenderedPageBreak/>
        <w:drawing>
          <wp:anchor distT="0" distB="0" distL="114300" distR="114300" simplePos="0" relativeHeight="251678720" behindDoc="0" locked="0" layoutInCell="1" allowOverlap="1" wp14:anchorId="749C1527" wp14:editId="2625BA02">
            <wp:simplePos x="0" y="0"/>
            <wp:positionH relativeFrom="column">
              <wp:posOffset>0</wp:posOffset>
            </wp:positionH>
            <wp:positionV relativeFrom="paragraph">
              <wp:posOffset>114300</wp:posOffset>
            </wp:positionV>
            <wp:extent cx="2840990" cy="1371600"/>
            <wp:effectExtent l="0" t="0" r="3810" b="0"/>
            <wp:wrapSquare wrapText="bothSides"/>
            <wp:docPr id="19" name="Picture 19" descr="Macintosh HD:Users:batuhan:Desktop:Screen Shot 2017-12-03 at 22.4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atuhan:Desktop:Screen Shot 2017-12-03 at 22.42.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99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7696" behindDoc="0" locked="0" layoutInCell="1" allowOverlap="1" wp14:anchorId="7CAC80A2" wp14:editId="105DAEC1">
            <wp:simplePos x="0" y="0"/>
            <wp:positionH relativeFrom="column">
              <wp:posOffset>3200400</wp:posOffset>
            </wp:positionH>
            <wp:positionV relativeFrom="paragraph">
              <wp:posOffset>114300</wp:posOffset>
            </wp:positionV>
            <wp:extent cx="2743200" cy="1337945"/>
            <wp:effectExtent l="0" t="0" r="0" b="8255"/>
            <wp:wrapSquare wrapText="bothSides"/>
            <wp:docPr id="20" name="Picture 20" descr="Macintosh HD:Users:batuhan:Desktop:Screen Shot 2017-12-03 at 22.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atuhan:Desktop:Screen Shot 2017-12-03 at 22.42.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337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0768" behindDoc="0" locked="0" layoutInCell="1" allowOverlap="1" wp14:anchorId="2C272187" wp14:editId="259F347D">
                <wp:simplePos x="0" y="0"/>
                <wp:positionH relativeFrom="column">
                  <wp:posOffset>0</wp:posOffset>
                </wp:positionH>
                <wp:positionV relativeFrom="paragraph">
                  <wp:posOffset>1543050</wp:posOffset>
                </wp:positionV>
                <wp:extent cx="2840990" cy="400050"/>
                <wp:effectExtent l="0" t="0" r="3810" b="6350"/>
                <wp:wrapSquare wrapText="bothSides"/>
                <wp:docPr id="21" name="Text Box 21"/>
                <wp:cNvGraphicFramePr/>
                <a:graphic xmlns:a="http://schemas.openxmlformats.org/drawingml/2006/main">
                  <a:graphicData uri="http://schemas.microsoft.com/office/word/2010/wordprocessingShape">
                    <wps:wsp>
                      <wps:cNvSpPr txBox="1"/>
                      <wps:spPr>
                        <a:xfrm>
                          <a:off x="0" y="0"/>
                          <a:ext cx="2840990" cy="4000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169CD4" w14:textId="08246AD1" w:rsidR="00C84174" w:rsidRPr="00681237" w:rsidRDefault="00C84174" w:rsidP="009F6857">
                            <w:pPr>
                              <w:pStyle w:val="Caption"/>
                              <w:jc w:val="center"/>
                              <w:rPr>
                                <w:noProof/>
                                <w:lang w:eastAsia="en-US"/>
                              </w:rPr>
                            </w:pPr>
                            <w:r>
                              <w:rPr>
                                <w:color w:val="7F7F7F" w:themeColor="text1" w:themeTint="80"/>
                              </w:rPr>
                              <w:t xml:space="preserve">Figure 7: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Spectral Clustering on Digits dataset</w:t>
                            </w:r>
                          </w:p>
                          <w:p w14:paraId="72FD0BFF" w14:textId="606BF804" w:rsidR="00C84174" w:rsidRPr="00C01C15" w:rsidRDefault="00C84174" w:rsidP="009F6857">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2" type="#_x0000_t202" style="position:absolute;left:0;text-align:left;margin-left:0;margin-top:121.5pt;width:223.7pt;height:3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" stroked="f">
                <v:textbox inset="0,0,0,0">
                  <w:txbxContent>
                    <w:p w14:paraId="29169CD4" w14:textId="08246AD1" w:rsidR="00C84174" w:rsidRPr="00681237" w:rsidRDefault="00C84174" w:rsidP="009F6857">
                      <w:pPr>
                        <w:pStyle w:val="Caption"/>
                        <w:jc w:val="center"/>
                        <w:rPr>
                          <w:noProof/>
                          <w:lang w:eastAsia="en-US"/>
                        </w:rPr>
                      </w:pPr>
                      <w:r>
                        <w:rPr>
                          <w:color w:val="7F7F7F" w:themeColor="text1" w:themeTint="80"/>
                        </w:rPr>
                        <w:t xml:space="preserve">Figure 7: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Spectral Clustering on Digits dataset</w:t>
                      </w:r>
                    </w:p>
                    <w:p w14:paraId="72FD0BFF" w14:textId="606BF804" w:rsidR="00C84174" w:rsidRPr="00C01C15" w:rsidRDefault="00C84174" w:rsidP="009F6857">
                      <w:pPr>
                        <w:pStyle w:val="Caption"/>
                        <w:rPr>
                          <w:noProof/>
                          <w:lang w:eastAsia="en-US"/>
                        </w:rPr>
                      </w:pPr>
                    </w:p>
                  </w:txbxContent>
                </v:textbox>
                <w10:wrap type="square"/>
              </v:shape>
            </w:pict>
          </mc:Fallback>
        </mc:AlternateContent>
      </w:r>
      <w:r>
        <w:rPr>
          <w:noProof/>
          <w:lang w:eastAsia="en-US"/>
        </w:rPr>
        <mc:AlternateContent>
          <mc:Choice Requires="wps">
            <w:drawing>
              <wp:anchor distT="0" distB="0" distL="114300" distR="114300" simplePos="0" relativeHeight="251682816" behindDoc="0" locked="0" layoutInCell="1" allowOverlap="1" wp14:anchorId="627DBC1A" wp14:editId="1F99B579">
                <wp:simplePos x="0" y="0"/>
                <wp:positionH relativeFrom="column">
                  <wp:posOffset>3200400</wp:posOffset>
                </wp:positionH>
                <wp:positionV relativeFrom="paragraph">
                  <wp:posOffset>1509395</wp:posOffset>
                </wp:positionV>
                <wp:extent cx="2743200" cy="43370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743200" cy="4337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FA8019" w14:textId="5DC8CFBC" w:rsidR="00C84174" w:rsidRPr="00681237" w:rsidRDefault="00C84174" w:rsidP="009F6857">
                            <w:pPr>
                              <w:pStyle w:val="Caption"/>
                              <w:jc w:val="center"/>
                              <w:rPr>
                                <w:noProof/>
                                <w:lang w:eastAsia="en-US"/>
                              </w:rPr>
                            </w:pPr>
                            <w:r>
                              <w:rPr>
                                <w:color w:val="7F7F7F" w:themeColor="text1" w:themeTint="80"/>
                              </w:rPr>
                              <w:t xml:space="preserve">Figure 8: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Spectral Clustering on Iris dataset</w:t>
                            </w:r>
                          </w:p>
                          <w:p w14:paraId="511102E4" w14:textId="77777777" w:rsidR="00C84174" w:rsidRPr="00C01C15" w:rsidRDefault="00C84174" w:rsidP="009F6857">
                            <w:pPr>
                              <w:pStyle w:val="Caption"/>
                              <w:rPr>
                                <w:noProof/>
                                <w:lang w:eastAsia="en-US"/>
                              </w:rPr>
                            </w:pPr>
                          </w:p>
                          <w:p w14:paraId="6D777AB0" w14:textId="1DA9FA78" w:rsidR="00C84174" w:rsidRPr="002C373C" w:rsidRDefault="00C84174" w:rsidP="009F6857">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3" type="#_x0000_t202" style="position:absolute;left:0;text-align:left;margin-left:252pt;margin-top:118.85pt;width:3in;height:34.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" stroked="f">
                <v:textbox inset="0,0,0,0">
                  <w:txbxContent>
                    <w:p w14:paraId="1CFA8019" w14:textId="5DC8CFBC" w:rsidR="00C84174" w:rsidRPr="00681237" w:rsidRDefault="00C84174" w:rsidP="009F6857">
                      <w:pPr>
                        <w:pStyle w:val="Caption"/>
                        <w:jc w:val="center"/>
                        <w:rPr>
                          <w:noProof/>
                          <w:lang w:eastAsia="en-US"/>
                        </w:rPr>
                      </w:pPr>
                      <w:r>
                        <w:rPr>
                          <w:color w:val="7F7F7F" w:themeColor="text1" w:themeTint="80"/>
                        </w:rPr>
                        <w:t xml:space="preserve">Figure 8: </w:t>
                      </w:r>
                      <w:r w:rsidRPr="008C0A53">
                        <w:rPr>
                          <w:color w:val="7F7F7F" w:themeColor="text1" w:themeTint="80"/>
                        </w:rPr>
                        <w:t>Result</w:t>
                      </w:r>
                      <w:r>
                        <w:rPr>
                          <w:color w:val="7F7F7F" w:themeColor="text1" w:themeTint="80"/>
                        </w:rPr>
                        <w:t>s</w:t>
                      </w:r>
                      <w:r w:rsidRPr="008C0A53">
                        <w:rPr>
                          <w:color w:val="7F7F7F" w:themeColor="text1" w:themeTint="80"/>
                        </w:rPr>
                        <w:t xml:space="preserve"> of </w:t>
                      </w:r>
                      <w:r>
                        <w:rPr>
                          <w:color w:val="7F7F7F" w:themeColor="text1" w:themeTint="80"/>
                        </w:rPr>
                        <w:t>Spectral Clustering on Iris dataset</w:t>
                      </w:r>
                    </w:p>
                    <w:p w14:paraId="511102E4" w14:textId="77777777" w:rsidR="00C84174" w:rsidRPr="00C01C15" w:rsidRDefault="00C84174" w:rsidP="009F6857">
                      <w:pPr>
                        <w:pStyle w:val="Caption"/>
                        <w:rPr>
                          <w:noProof/>
                          <w:lang w:eastAsia="en-US"/>
                        </w:rPr>
                      </w:pPr>
                    </w:p>
                    <w:p w14:paraId="6D777AB0" w14:textId="1DA9FA78" w:rsidR="00C84174" w:rsidRPr="002C373C" w:rsidRDefault="00C84174" w:rsidP="009F6857">
                      <w:pPr>
                        <w:pStyle w:val="Caption"/>
                        <w:rPr>
                          <w:noProof/>
                          <w:lang w:eastAsia="en-US"/>
                        </w:rPr>
                      </w:pPr>
                    </w:p>
                  </w:txbxContent>
                </v:textbox>
                <w10:wrap type="square"/>
              </v:shape>
            </w:pict>
          </mc:Fallback>
        </mc:AlternateContent>
      </w:r>
    </w:p>
    <w:p w14:paraId="2E5462A1" w14:textId="474F9BE7" w:rsidR="00BA0E14" w:rsidRDefault="00BA0E14" w:rsidP="009F2219">
      <w:pPr>
        <w:spacing w:line="276" w:lineRule="auto"/>
        <w:ind w:firstLine="0"/>
        <w:jc w:val="both"/>
      </w:pPr>
    </w:p>
    <w:p w14:paraId="07D02BA3" w14:textId="77777777" w:rsidR="000613D1" w:rsidRPr="008A57D3" w:rsidRDefault="000613D1" w:rsidP="000613D1">
      <w:pPr>
        <w:pStyle w:val="ListParagraph"/>
        <w:numPr>
          <w:ilvl w:val="0"/>
          <w:numId w:val="18"/>
        </w:numPr>
        <w:jc w:val="both"/>
        <w:rPr>
          <w:b/>
          <w:sz w:val="32"/>
          <w:szCs w:val="32"/>
        </w:rPr>
      </w:pPr>
      <w:r>
        <w:rPr>
          <w:b/>
          <w:sz w:val="32"/>
          <w:szCs w:val="32"/>
        </w:rPr>
        <w:t>Final Results</w:t>
      </w:r>
    </w:p>
    <w:p w14:paraId="76588351" w14:textId="6054E592" w:rsidR="00BA0E14" w:rsidRPr="00FD017D" w:rsidRDefault="00D301E9" w:rsidP="009F2219">
      <w:pPr>
        <w:spacing w:line="276" w:lineRule="auto"/>
        <w:ind w:firstLine="0"/>
        <w:jc w:val="both"/>
      </w:pPr>
      <w:r>
        <w:t xml:space="preserve">Using </w:t>
      </w:r>
      <w:r w:rsidRPr="00D301E9">
        <w:rPr>
          <w:b/>
        </w:rPr>
        <w:t>mathplotlib</w:t>
      </w:r>
      <w:r>
        <w:t xml:space="preserve">, I plotted the overall results. </w:t>
      </w:r>
      <w:r w:rsidR="000C1006">
        <w:t xml:space="preserve">There are 3 graphs. The </w:t>
      </w:r>
      <w:r w:rsidR="006C5A38">
        <w:t xml:space="preserve">graph in </w:t>
      </w:r>
      <w:r w:rsidR="006C5A38" w:rsidRPr="006C5A38">
        <w:rPr>
          <w:i/>
        </w:rPr>
        <w:t>Figure 9</w:t>
      </w:r>
      <w:r w:rsidR="006C5A38">
        <w:t xml:space="preserve"> s</w:t>
      </w:r>
      <w:r w:rsidR="000C1006">
        <w:t>hows the normalized mutual info score of each datase</w:t>
      </w:r>
      <w:r w:rsidR="006C5A38">
        <w:t xml:space="preserve">t on each clustering algorithm. The graph in </w:t>
      </w:r>
      <w:r w:rsidR="006C5A38">
        <w:rPr>
          <w:i/>
        </w:rPr>
        <w:t>Figure 10</w:t>
      </w:r>
      <w:r w:rsidR="006C5A38">
        <w:t xml:space="preserve"> </w:t>
      </w:r>
      <w:r w:rsidR="000C1006">
        <w:t>shows the time passed in fitting each dataset into each clustering algorithm.</w:t>
      </w:r>
      <w:r w:rsidR="00B16B0E">
        <w:t xml:space="preserve"> T</w:t>
      </w:r>
      <w:r w:rsidR="006C5A38">
        <w:t xml:space="preserve">he graph in </w:t>
      </w:r>
      <w:r w:rsidR="006C5A38" w:rsidRPr="006C5A38">
        <w:rPr>
          <w:i/>
        </w:rPr>
        <w:t xml:space="preserve">Figure </w:t>
      </w:r>
      <w:r w:rsidR="006C5A38">
        <w:rPr>
          <w:i/>
        </w:rPr>
        <w:t>11</w:t>
      </w:r>
      <w:r w:rsidR="006C5A38">
        <w:t xml:space="preserve"> s</w:t>
      </w:r>
      <w:r w:rsidR="003162C9">
        <w:t>hows the ratio</w:t>
      </w:r>
      <w:r w:rsidR="00BC65CC">
        <w:t xml:space="preserve"> of </w:t>
      </w:r>
      <w:r w:rsidR="00BC65CC" w:rsidRPr="005971EA">
        <w:rPr>
          <w:u w:val="single"/>
        </w:rPr>
        <w:t>the data in the 1</w:t>
      </w:r>
      <w:r w:rsidR="00BC65CC" w:rsidRPr="005971EA">
        <w:rPr>
          <w:u w:val="single"/>
          <w:vertAlign w:val="superscript"/>
        </w:rPr>
        <w:t>st</w:t>
      </w:r>
      <w:r w:rsidR="00BC65CC" w:rsidRPr="005971EA">
        <w:rPr>
          <w:u w:val="single"/>
        </w:rPr>
        <w:t xml:space="preserve"> graph divided by the data in the 2</w:t>
      </w:r>
      <w:r w:rsidR="00BC65CC" w:rsidRPr="005971EA">
        <w:rPr>
          <w:u w:val="single"/>
          <w:vertAlign w:val="superscript"/>
        </w:rPr>
        <w:t>nd</w:t>
      </w:r>
      <w:r w:rsidR="00BC65CC" w:rsidRPr="005971EA">
        <w:rPr>
          <w:u w:val="single"/>
        </w:rPr>
        <w:t xml:space="preserve"> graph</w:t>
      </w:r>
      <w:r w:rsidR="005971EA">
        <w:rPr>
          <w:u w:val="single"/>
        </w:rPr>
        <w:t xml:space="preserve"> (score / time_passed)</w:t>
      </w:r>
      <w:r w:rsidR="00BC65CC">
        <w:t>.</w:t>
      </w:r>
      <w:r w:rsidR="00FD017D">
        <w:t xml:space="preserve"> Lastly, </w:t>
      </w:r>
      <w:r w:rsidR="000D7191">
        <w:t>t</w:t>
      </w:r>
      <w:r w:rsidR="00FD017D">
        <w:t xml:space="preserve">he table in </w:t>
      </w:r>
      <w:r w:rsidR="00FD017D">
        <w:rPr>
          <w:i/>
        </w:rPr>
        <w:t xml:space="preserve">Figure 12 </w:t>
      </w:r>
      <w:r w:rsidR="00FD017D">
        <w:t>shows the performance of all clustering algorithms on each dataset.</w:t>
      </w:r>
      <w:r w:rsidR="00AB72F5">
        <w:t xml:space="preserve"> This is the last figure in this report and it concludes everything.</w:t>
      </w:r>
    </w:p>
    <w:p w14:paraId="1E1AB22E" w14:textId="040B3E7C" w:rsidR="005971EA" w:rsidRDefault="00EB4CE0" w:rsidP="009F2219">
      <w:pPr>
        <w:spacing w:line="276" w:lineRule="auto"/>
        <w:ind w:firstLine="0"/>
        <w:jc w:val="both"/>
      </w:pPr>
      <w:r>
        <w:rPr>
          <w:noProof/>
          <w:lang w:eastAsia="en-US"/>
        </w:rPr>
        <w:drawing>
          <wp:anchor distT="0" distB="0" distL="114300" distR="114300" simplePos="0" relativeHeight="251683840" behindDoc="0" locked="0" layoutInCell="1" allowOverlap="1" wp14:anchorId="7152207E" wp14:editId="54BF4840">
            <wp:simplePos x="0" y="0"/>
            <wp:positionH relativeFrom="column">
              <wp:posOffset>800100</wp:posOffset>
            </wp:positionH>
            <wp:positionV relativeFrom="paragraph">
              <wp:posOffset>179070</wp:posOffset>
            </wp:positionV>
            <wp:extent cx="4508500" cy="3644900"/>
            <wp:effectExtent l="0" t="0" r="12700" b="12700"/>
            <wp:wrapSquare wrapText="bothSides"/>
            <wp:docPr id="23" name="Picture 23" descr="Macintosh HD:Users:batuhan:Desktop:Screen Shot 2017-12-03 at 22.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atuhan:Desktop:Screen Shot 2017-12-03 at 22.55.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8500"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2524D" w14:textId="1B2CA407" w:rsidR="005971EA" w:rsidRDefault="005971EA" w:rsidP="009F2219">
      <w:pPr>
        <w:spacing w:line="276" w:lineRule="auto"/>
        <w:ind w:firstLine="0"/>
        <w:jc w:val="both"/>
      </w:pPr>
    </w:p>
    <w:p w14:paraId="3CB2A98C" w14:textId="77777777" w:rsidR="00BA0E14" w:rsidRDefault="00BA0E14" w:rsidP="009F2219">
      <w:pPr>
        <w:spacing w:line="276" w:lineRule="auto"/>
        <w:ind w:firstLine="0"/>
        <w:jc w:val="both"/>
      </w:pPr>
    </w:p>
    <w:p w14:paraId="2D1F21B9" w14:textId="20F638B5" w:rsidR="00BA0E14" w:rsidRDefault="00BA0E14" w:rsidP="009F2219">
      <w:pPr>
        <w:spacing w:line="276" w:lineRule="auto"/>
        <w:ind w:firstLine="0"/>
        <w:jc w:val="both"/>
      </w:pPr>
    </w:p>
    <w:p w14:paraId="1E5D8316" w14:textId="77777777" w:rsidR="00BA0E14" w:rsidRDefault="00BA0E14" w:rsidP="009F2219">
      <w:pPr>
        <w:spacing w:line="276" w:lineRule="auto"/>
        <w:ind w:firstLine="0"/>
        <w:jc w:val="both"/>
      </w:pPr>
    </w:p>
    <w:p w14:paraId="047AA469" w14:textId="77777777" w:rsidR="00BA0E14" w:rsidRDefault="00BA0E14" w:rsidP="009F2219">
      <w:pPr>
        <w:spacing w:line="276" w:lineRule="auto"/>
        <w:ind w:firstLine="0"/>
        <w:jc w:val="both"/>
      </w:pPr>
    </w:p>
    <w:p w14:paraId="7001F335" w14:textId="2BFC9FB0" w:rsidR="00BA0E14" w:rsidRDefault="00BA0E14" w:rsidP="009F2219">
      <w:pPr>
        <w:spacing w:line="276" w:lineRule="auto"/>
        <w:ind w:firstLine="0"/>
        <w:jc w:val="both"/>
      </w:pPr>
    </w:p>
    <w:p w14:paraId="15DC38C2" w14:textId="7326AE24" w:rsidR="00BA0E14" w:rsidRDefault="00BA0E14" w:rsidP="009F2219">
      <w:pPr>
        <w:spacing w:line="276" w:lineRule="auto"/>
        <w:ind w:firstLine="0"/>
        <w:jc w:val="both"/>
      </w:pPr>
    </w:p>
    <w:p w14:paraId="3C7A31BC" w14:textId="77777777" w:rsidR="00BA0E14" w:rsidRDefault="00BA0E14" w:rsidP="009F2219">
      <w:pPr>
        <w:spacing w:line="276" w:lineRule="auto"/>
        <w:ind w:firstLine="0"/>
        <w:jc w:val="both"/>
      </w:pPr>
    </w:p>
    <w:p w14:paraId="36D2C92C" w14:textId="77777777" w:rsidR="00BA0E14" w:rsidRDefault="00BA0E14" w:rsidP="009F2219">
      <w:pPr>
        <w:spacing w:line="276" w:lineRule="auto"/>
        <w:ind w:firstLine="0"/>
        <w:jc w:val="both"/>
      </w:pPr>
    </w:p>
    <w:p w14:paraId="4F7C6896" w14:textId="77777777" w:rsidR="00BA0E14" w:rsidRDefault="00BA0E14" w:rsidP="009F2219">
      <w:pPr>
        <w:spacing w:line="276" w:lineRule="auto"/>
        <w:ind w:firstLine="0"/>
        <w:jc w:val="both"/>
      </w:pPr>
    </w:p>
    <w:p w14:paraId="72C526E5" w14:textId="77777777" w:rsidR="00BA0E14" w:rsidRDefault="00BA0E14" w:rsidP="009F2219">
      <w:pPr>
        <w:spacing w:line="276" w:lineRule="auto"/>
        <w:ind w:firstLine="0"/>
        <w:jc w:val="both"/>
      </w:pPr>
    </w:p>
    <w:p w14:paraId="10720852" w14:textId="77777777" w:rsidR="00BA0E14" w:rsidRDefault="00BA0E14" w:rsidP="009F2219">
      <w:pPr>
        <w:spacing w:line="276" w:lineRule="auto"/>
        <w:ind w:firstLine="0"/>
        <w:jc w:val="both"/>
      </w:pPr>
    </w:p>
    <w:p w14:paraId="01B5DF46" w14:textId="77777777" w:rsidR="00BA0E14" w:rsidRDefault="00BA0E14" w:rsidP="009F2219">
      <w:pPr>
        <w:spacing w:line="276" w:lineRule="auto"/>
        <w:ind w:firstLine="0"/>
        <w:jc w:val="both"/>
      </w:pPr>
    </w:p>
    <w:p w14:paraId="39433DB9" w14:textId="77777777" w:rsidR="00BA0E14" w:rsidRDefault="00BA0E14" w:rsidP="009F2219">
      <w:pPr>
        <w:spacing w:line="276" w:lineRule="auto"/>
        <w:ind w:firstLine="0"/>
        <w:jc w:val="both"/>
      </w:pPr>
    </w:p>
    <w:p w14:paraId="63A3AC03" w14:textId="77777777" w:rsidR="00BA0E14" w:rsidRDefault="00BA0E14" w:rsidP="009F2219">
      <w:pPr>
        <w:spacing w:line="276" w:lineRule="auto"/>
        <w:ind w:firstLine="0"/>
        <w:jc w:val="both"/>
      </w:pPr>
    </w:p>
    <w:p w14:paraId="190ADCB6" w14:textId="77777777" w:rsidR="00BA0E14" w:rsidRDefault="00BA0E14" w:rsidP="009F2219">
      <w:pPr>
        <w:spacing w:line="276" w:lineRule="auto"/>
        <w:ind w:firstLine="0"/>
        <w:jc w:val="both"/>
      </w:pPr>
    </w:p>
    <w:p w14:paraId="50C201FD" w14:textId="77777777" w:rsidR="00BA0E14" w:rsidRDefault="00BA0E14" w:rsidP="009F2219">
      <w:pPr>
        <w:spacing w:line="276" w:lineRule="auto"/>
        <w:ind w:firstLine="0"/>
        <w:jc w:val="both"/>
      </w:pPr>
    </w:p>
    <w:p w14:paraId="3DD338E0" w14:textId="77777777" w:rsidR="00BA0E14" w:rsidRDefault="00BA0E14" w:rsidP="009F2219">
      <w:pPr>
        <w:spacing w:line="276" w:lineRule="auto"/>
        <w:ind w:firstLine="0"/>
        <w:jc w:val="both"/>
      </w:pPr>
    </w:p>
    <w:p w14:paraId="2398346B" w14:textId="1FA2F183" w:rsidR="00BA0E14" w:rsidRDefault="006B4260" w:rsidP="009F2219">
      <w:pPr>
        <w:spacing w:line="276" w:lineRule="auto"/>
        <w:ind w:firstLine="0"/>
        <w:jc w:val="both"/>
      </w:pPr>
      <w:r>
        <w:rPr>
          <w:noProof/>
          <w:lang w:eastAsia="en-US"/>
        </w:rPr>
        <mc:AlternateContent>
          <mc:Choice Requires="wps">
            <w:drawing>
              <wp:anchor distT="0" distB="0" distL="114300" distR="114300" simplePos="0" relativeHeight="251685888" behindDoc="0" locked="0" layoutInCell="1" allowOverlap="1" wp14:anchorId="034FD3AF" wp14:editId="71364DDB">
                <wp:simplePos x="0" y="0"/>
                <wp:positionH relativeFrom="column">
                  <wp:posOffset>800100</wp:posOffset>
                </wp:positionH>
                <wp:positionV relativeFrom="paragraph">
                  <wp:posOffset>52070</wp:posOffset>
                </wp:positionV>
                <wp:extent cx="4508500" cy="412750"/>
                <wp:effectExtent l="0" t="0" r="12700" b="0"/>
                <wp:wrapSquare wrapText="bothSides"/>
                <wp:docPr id="24" name="Text Box 24"/>
                <wp:cNvGraphicFramePr/>
                <a:graphic xmlns:a="http://schemas.openxmlformats.org/drawingml/2006/main">
                  <a:graphicData uri="http://schemas.microsoft.com/office/word/2010/wordprocessingShape">
                    <wps:wsp>
                      <wps:cNvSpPr txBox="1"/>
                      <wps:spPr>
                        <a:xfrm>
                          <a:off x="0" y="0"/>
                          <a:ext cx="4508500" cy="412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6B4AB44" w14:textId="1437DE2A" w:rsidR="00C84174" w:rsidRPr="00681237" w:rsidRDefault="00C84174" w:rsidP="006B4260">
                            <w:pPr>
                              <w:pStyle w:val="Caption"/>
                              <w:jc w:val="center"/>
                              <w:rPr>
                                <w:noProof/>
                                <w:lang w:eastAsia="en-US"/>
                              </w:rPr>
                            </w:pPr>
                            <w:r>
                              <w:rPr>
                                <w:color w:val="7F7F7F" w:themeColor="text1" w:themeTint="80"/>
                              </w:rPr>
                              <w:t>Figure 9: Normalized mutual info scores of each dataset on each Clustering Algorithm</w:t>
                            </w:r>
                          </w:p>
                          <w:p w14:paraId="6C1B3707" w14:textId="77777777" w:rsidR="00C84174" w:rsidRPr="00C01C15" w:rsidRDefault="00C84174" w:rsidP="006B4260">
                            <w:pPr>
                              <w:pStyle w:val="Caption"/>
                              <w:rPr>
                                <w:noProof/>
                                <w:lang w:eastAsia="en-US"/>
                              </w:rPr>
                            </w:pPr>
                          </w:p>
                          <w:p w14:paraId="061171E6" w14:textId="118C841B" w:rsidR="00C84174" w:rsidRPr="00A069DA" w:rsidRDefault="00C84174" w:rsidP="00EB4CE0">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4" type="#_x0000_t202" style="position:absolute;left:0;text-align:left;margin-left:63pt;margin-top:4.1pt;width:355pt;height: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" stroked="f">
                <v:textbox inset="0,0,0,0">
                  <w:txbxContent>
                    <w:p w14:paraId="56B4AB44" w14:textId="1437DE2A" w:rsidR="00C84174" w:rsidRPr="00681237" w:rsidRDefault="00C84174" w:rsidP="006B4260">
                      <w:pPr>
                        <w:pStyle w:val="Caption"/>
                        <w:jc w:val="center"/>
                        <w:rPr>
                          <w:noProof/>
                          <w:lang w:eastAsia="en-US"/>
                        </w:rPr>
                      </w:pPr>
                      <w:r>
                        <w:rPr>
                          <w:color w:val="7F7F7F" w:themeColor="text1" w:themeTint="80"/>
                        </w:rPr>
                        <w:t>Figure 9: Normalized mutual info scores of each dataset on each Clustering Algorithm</w:t>
                      </w:r>
                    </w:p>
                    <w:p w14:paraId="6C1B3707" w14:textId="77777777" w:rsidR="00C84174" w:rsidRPr="00C01C15" w:rsidRDefault="00C84174" w:rsidP="006B4260">
                      <w:pPr>
                        <w:pStyle w:val="Caption"/>
                        <w:rPr>
                          <w:noProof/>
                          <w:lang w:eastAsia="en-US"/>
                        </w:rPr>
                      </w:pPr>
                    </w:p>
                    <w:p w14:paraId="061171E6" w14:textId="118C841B" w:rsidR="00C84174" w:rsidRPr="00A069DA" w:rsidRDefault="00C84174" w:rsidP="00EB4CE0">
                      <w:pPr>
                        <w:pStyle w:val="Caption"/>
                        <w:rPr>
                          <w:noProof/>
                          <w:lang w:eastAsia="en-US"/>
                        </w:rPr>
                      </w:pPr>
                    </w:p>
                  </w:txbxContent>
                </v:textbox>
                <w10:wrap type="square"/>
              </v:shape>
            </w:pict>
          </mc:Fallback>
        </mc:AlternateContent>
      </w:r>
    </w:p>
    <w:p w14:paraId="211FC0B8" w14:textId="1FAB1153" w:rsidR="00BA0E14" w:rsidRDefault="00F36F63" w:rsidP="009F2219">
      <w:pPr>
        <w:spacing w:line="276" w:lineRule="auto"/>
        <w:ind w:firstLine="0"/>
        <w:jc w:val="both"/>
      </w:pPr>
      <w:r>
        <w:rPr>
          <w:noProof/>
          <w:lang w:eastAsia="en-US"/>
        </w:rPr>
        <w:lastRenderedPageBreak/>
        <w:drawing>
          <wp:anchor distT="0" distB="0" distL="114300" distR="114300" simplePos="0" relativeHeight="251686912" behindDoc="0" locked="0" layoutInCell="1" allowOverlap="1" wp14:anchorId="03966EA0" wp14:editId="4296D79E">
            <wp:simplePos x="0" y="0"/>
            <wp:positionH relativeFrom="column">
              <wp:posOffset>800100</wp:posOffset>
            </wp:positionH>
            <wp:positionV relativeFrom="paragraph">
              <wp:posOffset>-254000</wp:posOffset>
            </wp:positionV>
            <wp:extent cx="4470400" cy="3683000"/>
            <wp:effectExtent l="0" t="0" r="0" b="0"/>
            <wp:wrapSquare wrapText="bothSides"/>
            <wp:docPr id="25" name="Picture 25" descr="Macintosh HD:Users:batuhan:Desktop:Screen Shot 2017-12-03 at 22.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atuhan:Desktop:Screen Shot 2017-12-03 at 22.55.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11022" w14:textId="77777777" w:rsidR="00BA0E14" w:rsidRDefault="00BA0E14" w:rsidP="009F2219">
      <w:pPr>
        <w:spacing w:line="276" w:lineRule="auto"/>
        <w:ind w:firstLine="0"/>
        <w:jc w:val="both"/>
      </w:pPr>
    </w:p>
    <w:p w14:paraId="2744D885" w14:textId="77777777" w:rsidR="00BA0E14" w:rsidRDefault="00BA0E14" w:rsidP="009F2219">
      <w:pPr>
        <w:spacing w:line="276" w:lineRule="auto"/>
        <w:ind w:firstLine="0"/>
        <w:jc w:val="both"/>
      </w:pPr>
    </w:p>
    <w:p w14:paraId="17333CF0" w14:textId="77777777" w:rsidR="00BA0E14" w:rsidRDefault="00BA0E14" w:rsidP="009F2219">
      <w:pPr>
        <w:spacing w:line="276" w:lineRule="auto"/>
        <w:ind w:firstLine="0"/>
        <w:jc w:val="both"/>
      </w:pPr>
    </w:p>
    <w:p w14:paraId="23B575C4" w14:textId="77777777" w:rsidR="00BA0E14" w:rsidRDefault="00BA0E14" w:rsidP="009F2219">
      <w:pPr>
        <w:spacing w:line="276" w:lineRule="auto"/>
        <w:ind w:firstLine="0"/>
        <w:jc w:val="both"/>
      </w:pPr>
    </w:p>
    <w:p w14:paraId="0373AAFC" w14:textId="77777777" w:rsidR="00BA0E14" w:rsidRDefault="00BA0E14" w:rsidP="009F2219">
      <w:pPr>
        <w:spacing w:line="276" w:lineRule="auto"/>
        <w:ind w:firstLine="0"/>
        <w:jc w:val="both"/>
      </w:pPr>
    </w:p>
    <w:p w14:paraId="077343AB" w14:textId="77777777" w:rsidR="00BA0E14" w:rsidRDefault="00BA0E14" w:rsidP="009F2219">
      <w:pPr>
        <w:spacing w:line="276" w:lineRule="auto"/>
        <w:ind w:firstLine="0"/>
        <w:jc w:val="both"/>
      </w:pPr>
    </w:p>
    <w:p w14:paraId="6BF79A7C" w14:textId="77777777" w:rsidR="00BA0E14" w:rsidRDefault="00BA0E14" w:rsidP="009F2219">
      <w:pPr>
        <w:spacing w:line="276" w:lineRule="auto"/>
        <w:ind w:firstLine="0"/>
        <w:jc w:val="both"/>
      </w:pPr>
    </w:p>
    <w:p w14:paraId="14EE7D10" w14:textId="77777777" w:rsidR="00BA0E14" w:rsidRDefault="00BA0E14" w:rsidP="009F2219">
      <w:pPr>
        <w:spacing w:line="276" w:lineRule="auto"/>
        <w:ind w:firstLine="0"/>
        <w:jc w:val="both"/>
      </w:pPr>
    </w:p>
    <w:p w14:paraId="1C408596" w14:textId="77777777" w:rsidR="00BA0E14" w:rsidRDefault="00BA0E14" w:rsidP="009F2219">
      <w:pPr>
        <w:spacing w:line="276" w:lineRule="auto"/>
        <w:ind w:firstLine="0"/>
        <w:jc w:val="both"/>
      </w:pPr>
    </w:p>
    <w:p w14:paraId="72519CDD" w14:textId="77777777" w:rsidR="00BA0E14" w:rsidRDefault="00BA0E14" w:rsidP="009F2219">
      <w:pPr>
        <w:spacing w:line="276" w:lineRule="auto"/>
        <w:ind w:firstLine="0"/>
        <w:jc w:val="both"/>
      </w:pPr>
    </w:p>
    <w:p w14:paraId="3FFBAE2A" w14:textId="77777777" w:rsidR="00BA0E14" w:rsidRDefault="00BA0E14" w:rsidP="009F2219">
      <w:pPr>
        <w:spacing w:line="276" w:lineRule="auto"/>
        <w:ind w:firstLine="0"/>
        <w:jc w:val="both"/>
      </w:pPr>
    </w:p>
    <w:p w14:paraId="3555600B" w14:textId="77777777" w:rsidR="00BA0E14" w:rsidRDefault="00BA0E14" w:rsidP="009F2219">
      <w:pPr>
        <w:spacing w:line="276" w:lineRule="auto"/>
        <w:ind w:firstLine="0"/>
        <w:jc w:val="both"/>
      </w:pPr>
    </w:p>
    <w:p w14:paraId="27525738" w14:textId="77777777" w:rsidR="00BA0E14" w:rsidRDefault="00BA0E14" w:rsidP="009F2219">
      <w:pPr>
        <w:spacing w:line="276" w:lineRule="auto"/>
        <w:ind w:firstLine="0"/>
        <w:jc w:val="both"/>
      </w:pPr>
    </w:p>
    <w:p w14:paraId="1CE8D54A" w14:textId="77777777" w:rsidR="00BA0E14" w:rsidRDefault="00BA0E14" w:rsidP="009F2219">
      <w:pPr>
        <w:spacing w:line="276" w:lineRule="auto"/>
        <w:ind w:firstLine="0"/>
        <w:jc w:val="both"/>
      </w:pPr>
    </w:p>
    <w:p w14:paraId="5801C177" w14:textId="2D744BC2" w:rsidR="009F14A3" w:rsidRDefault="009F14A3" w:rsidP="00A936FF">
      <w:pPr>
        <w:spacing w:line="276" w:lineRule="auto"/>
        <w:ind w:firstLine="0"/>
        <w:jc w:val="both"/>
      </w:pPr>
    </w:p>
    <w:p w14:paraId="009996D1" w14:textId="526BD440" w:rsidR="00A97601" w:rsidRDefault="00A97601" w:rsidP="00A936FF">
      <w:pPr>
        <w:spacing w:line="276" w:lineRule="auto"/>
        <w:ind w:firstLine="0"/>
        <w:jc w:val="both"/>
      </w:pPr>
    </w:p>
    <w:p w14:paraId="0F7FC826" w14:textId="6220746F" w:rsidR="00842261" w:rsidRDefault="00700122" w:rsidP="00A936FF">
      <w:pPr>
        <w:spacing w:line="276" w:lineRule="auto"/>
        <w:ind w:firstLine="0"/>
        <w:jc w:val="both"/>
      </w:pPr>
      <w:r>
        <w:rPr>
          <w:noProof/>
          <w:lang w:eastAsia="en-US"/>
        </w:rPr>
        <mc:AlternateContent>
          <mc:Choice Requires="wps">
            <w:drawing>
              <wp:anchor distT="0" distB="0" distL="114300" distR="114300" simplePos="0" relativeHeight="251688960" behindDoc="0" locked="0" layoutInCell="1" allowOverlap="1" wp14:anchorId="2D360BCC" wp14:editId="0625DBF5">
                <wp:simplePos x="0" y="0"/>
                <wp:positionH relativeFrom="column">
                  <wp:posOffset>800100</wp:posOffset>
                </wp:positionH>
                <wp:positionV relativeFrom="paragraph">
                  <wp:posOffset>85725</wp:posOffset>
                </wp:positionV>
                <wp:extent cx="4470400" cy="37465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4470400" cy="374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C0D5C9" w14:textId="11498DD9" w:rsidR="00C84174" w:rsidRPr="00681237" w:rsidRDefault="00C84174" w:rsidP="00F36F63">
                            <w:pPr>
                              <w:pStyle w:val="Caption"/>
                              <w:jc w:val="center"/>
                              <w:rPr>
                                <w:noProof/>
                                <w:lang w:eastAsia="en-US"/>
                              </w:rPr>
                            </w:pPr>
                            <w:r>
                              <w:rPr>
                                <w:color w:val="7F7F7F" w:themeColor="text1" w:themeTint="80"/>
                              </w:rPr>
                              <w:t>Figure 10: Time passed (seconds) in fitting each dataset into each Clustering Algorithm</w:t>
                            </w:r>
                          </w:p>
                          <w:p w14:paraId="51D6273E" w14:textId="77777777" w:rsidR="00C84174" w:rsidRPr="00C01C15" w:rsidRDefault="00C84174" w:rsidP="00F36F63">
                            <w:pPr>
                              <w:pStyle w:val="Caption"/>
                              <w:rPr>
                                <w:noProof/>
                                <w:lang w:eastAsia="en-US"/>
                              </w:rPr>
                            </w:pPr>
                          </w:p>
                          <w:p w14:paraId="1FAC65F5" w14:textId="77777777" w:rsidR="00C84174" w:rsidRPr="00A069DA" w:rsidRDefault="00C84174" w:rsidP="00F36F63">
                            <w:pPr>
                              <w:pStyle w:val="Caption"/>
                              <w:rPr>
                                <w:noProof/>
                                <w:lang w:eastAsia="en-US"/>
                              </w:rPr>
                            </w:pPr>
                          </w:p>
                          <w:p w14:paraId="0D485C6A" w14:textId="14225FC5" w:rsidR="00C84174" w:rsidRPr="00A218C7" w:rsidRDefault="00C84174" w:rsidP="00F36F63">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5" type="#_x0000_t202" style="position:absolute;left:0;text-align:left;margin-left:63pt;margin-top:6.75pt;width:352pt;height:2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" stroked="f">
                <v:textbox inset="0,0,0,0">
                  <w:txbxContent>
                    <w:p w14:paraId="05C0D5C9" w14:textId="11498DD9" w:rsidR="00C84174" w:rsidRPr="00681237" w:rsidRDefault="00C84174" w:rsidP="00F36F63">
                      <w:pPr>
                        <w:pStyle w:val="Caption"/>
                        <w:jc w:val="center"/>
                        <w:rPr>
                          <w:noProof/>
                          <w:lang w:eastAsia="en-US"/>
                        </w:rPr>
                      </w:pPr>
                      <w:r>
                        <w:rPr>
                          <w:color w:val="7F7F7F" w:themeColor="text1" w:themeTint="80"/>
                        </w:rPr>
                        <w:t>Figure 10: Time passed (seconds) in fitting each dataset into each Clustering Algorithm</w:t>
                      </w:r>
                    </w:p>
                    <w:p w14:paraId="51D6273E" w14:textId="77777777" w:rsidR="00C84174" w:rsidRPr="00C01C15" w:rsidRDefault="00C84174" w:rsidP="00F36F63">
                      <w:pPr>
                        <w:pStyle w:val="Caption"/>
                        <w:rPr>
                          <w:noProof/>
                          <w:lang w:eastAsia="en-US"/>
                        </w:rPr>
                      </w:pPr>
                    </w:p>
                    <w:p w14:paraId="1FAC65F5" w14:textId="77777777" w:rsidR="00C84174" w:rsidRPr="00A069DA" w:rsidRDefault="00C84174" w:rsidP="00F36F63">
                      <w:pPr>
                        <w:pStyle w:val="Caption"/>
                        <w:rPr>
                          <w:noProof/>
                          <w:lang w:eastAsia="en-US"/>
                        </w:rPr>
                      </w:pPr>
                    </w:p>
                    <w:p w14:paraId="0D485C6A" w14:textId="14225FC5" w:rsidR="00C84174" w:rsidRPr="00A218C7" w:rsidRDefault="00C84174" w:rsidP="00F36F63">
                      <w:pPr>
                        <w:pStyle w:val="Caption"/>
                        <w:rPr>
                          <w:noProof/>
                          <w:lang w:eastAsia="en-US"/>
                        </w:rPr>
                      </w:pPr>
                    </w:p>
                  </w:txbxContent>
                </v:textbox>
                <w10:wrap type="square"/>
              </v:shape>
            </w:pict>
          </mc:Fallback>
        </mc:AlternateContent>
      </w:r>
    </w:p>
    <w:p w14:paraId="342E2110" w14:textId="4D6CCDD0" w:rsidR="00842261" w:rsidRDefault="00842261" w:rsidP="00A936FF">
      <w:pPr>
        <w:spacing w:line="276" w:lineRule="auto"/>
        <w:ind w:firstLine="0"/>
        <w:jc w:val="both"/>
      </w:pPr>
    </w:p>
    <w:p w14:paraId="68B732AF" w14:textId="62A50CF4" w:rsidR="00842261" w:rsidRDefault="00842261" w:rsidP="00A936FF">
      <w:pPr>
        <w:spacing w:line="276" w:lineRule="auto"/>
        <w:ind w:firstLine="0"/>
        <w:jc w:val="both"/>
      </w:pPr>
    </w:p>
    <w:p w14:paraId="5720558A" w14:textId="03B8E762" w:rsidR="00842261" w:rsidRDefault="00700122" w:rsidP="00A936FF">
      <w:pPr>
        <w:spacing w:line="276" w:lineRule="auto"/>
        <w:ind w:firstLine="0"/>
        <w:jc w:val="both"/>
      </w:pPr>
      <w:r>
        <w:rPr>
          <w:noProof/>
          <w:lang w:eastAsia="en-US"/>
        </w:rPr>
        <w:drawing>
          <wp:anchor distT="0" distB="0" distL="114300" distR="114300" simplePos="0" relativeHeight="251689984" behindDoc="0" locked="0" layoutInCell="1" allowOverlap="1" wp14:anchorId="55465671" wp14:editId="0352809A">
            <wp:simplePos x="0" y="0"/>
            <wp:positionH relativeFrom="column">
              <wp:posOffset>914400</wp:posOffset>
            </wp:positionH>
            <wp:positionV relativeFrom="paragraph">
              <wp:posOffset>84455</wp:posOffset>
            </wp:positionV>
            <wp:extent cx="4457700" cy="3781425"/>
            <wp:effectExtent l="0" t="0" r="12700" b="3175"/>
            <wp:wrapSquare wrapText="bothSides"/>
            <wp:docPr id="27" name="Picture 27" descr="Macintosh HD:Users:batuhan:Desktop:Screen Shot 2017-12-03 at 22.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batuhan:Desktop:Screen Shot 2017-12-03 at 22.55.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E738A" w14:textId="24C06394" w:rsidR="00842261" w:rsidRDefault="00842261" w:rsidP="00A936FF">
      <w:pPr>
        <w:spacing w:line="276" w:lineRule="auto"/>
        <w:ind w:firstLine="0"/>
        <w:jc w:val="both"/>
      </w:pPr>
    </w:p>
    <w:p w14:paraId="171B4CE8" w14:textId="45222F31" w:rsidR="00A97601" w:rsidRDefault="00A97601" w:rsidP="00A936FF">
      <w:pPr>
        <w:spacing w:line="276" w:lineRule="auto"/>
        <w:ind w:firstLine="0"/>
        <w:jc w:val="both"/>
      </w:pPr>
    </w:p>
    <w:p w14:paraId="1E91F2AB" w14:textId="3DB385F6" w:rsidR="002B23B7" w:rsidRDefault="002B23B7" w:rsidP="00A936FF">
      <w:pPr>
        <w:spacing w:line="276" w:lineRule="auto"/>
        <w:ind w:firstLine="0"/>
        <w:jc w:val="both"/>
      </w:pPr>
    </w:p>
    <w:p w14:paraId="56D017AC" w14:textId="59D7FF53" w:rsidR="002B23B7" w:rsidRDefault="002B23B7" w:rsidP="00A936FF">
      <w:pPr>
        <w:spacing w:line="276" w:lineRule="auto"/>
        <w:ind w:firstLine="0"/>
        <w:jc w:val="both"/>
      </w:pPr>
    </w:p>
    <w:p w14:paraId="08290A9D" w14:textId="77777777" w:rsidR="002B23B7" w:rsidRDefault="002B23B7" w:rsidP="00A936FF">
      <w:pPr>
        <w:spacing w:line="276" w:lineRule="auto"/>
        <w:ind w:firstLine="0"/>
        <w:jc w:val="both"/>
      </w:pPr>
    </w:p>
    <w:p w14:paraId="2988D672" w14:textId="77777777" w:rsidR="002B23B7" w:rsidRDefault="002B23B7" w:rsidP="00A936FF">
      <w:pPr>
        <w:spacing w:line="276" w:lineRule="auto"/>
        <w:ind w:firstLine="0"/>
        <w:jc w:val="both"/>
      </w:pPr>
    </w:p>
    <w:p w14:paraId="019789BE" w14:textId="77777777" w:rsidR="002B23B7" w:rsidRDefault="002B23B7" w:rsidP="00A936FF">
      <w:pPr>
        <w:spacing w:line="276" w:lineRule="auto"/>
        <w:ind w:firstLine="0"/>
        <w:jc w:val="both"/>
      </w:pPr>
    </w:p>
    <w:p w14:paraId="2D8BE596" w14:textId="77777777" w:rsidR="002B23B7" w:rsidRDefault="002B23B7" w:rsidP="00A936FF">
      <w:pPr>
        <w:spacing w:line="276" w:lineRule="auto"/>
        <w:ind w:firstLine="0"/>
        <w:jc w:val="both"/>
      </w:pPr>
    </w:p>
    <w:p w14:paraId="6AF381BC" w14:textId="77777777" w:rsidR="002B23B7" w:rsidRDefault="002B23B7" w:rsidP="00A936FF">
      <w:pPr>
        <w:spacing w:line="276" w:lineRule="auto"/>
        <w:ind w:firstLine="0"/>
        <w:jc w:val="both"/>
      </w:pPr>
    </w:p>
    <w:p w14:paraId="1AC4F143" w14:textId="77777777" w:rsidR="002B23B7" w:rsidRDefault="002B23B7" w:rsidP="00A936FF">
      <w:pPr>
        <w:spacing w:line="276" w:lineRule="auto"/>
        <w:ind w:firstLine="0"/>
        <w:jc w:val="both"/>
      </w:pPr>
    </w:p>
    <w:p w14:paraId="10685F0D" w14:textId="77777777" w:rsidR="002B23B7" w:rsidRDefault="002B23B7" w:rsidP="00A936FF">
      <w:pPr>
        <w:spacing w:line="276" w:lineRule="auto"/>
        <w:ind w:firstLine="0"/>
        <w:jc w:val="both"/>
      </w:pPr>
    </w:p>
    <w:p w14:paraId="0F1322AF" w14:textId="77777777" w:rsidR="002B23B7" w:rsidRDefault="002B23B7" w:rsidP="00A936FF">
      <w:pPr>
        <w:spacing w:line="276" w:lineRule="auto"/>
        <w:ind w:firstLine="0"/>
        <w:jc w:val="both"/>
      </w:pPr>
    </w:p>
    <w:p w14:paraId="6C264673" w14:textId="77777777" w:rsidR="002B23B7" w:rsidRDefault="002B23B7" w:rsidP="00A936FF">
      <w:pPr>
        <w:spacing w:line="276" w:lineRule="auto"/>
        <w:ind w:firstLine="0"/>
        <w:jc w:val="both"/>
      </w:pPr>
    </w:p>
    <w:p w14:paraId="1369906F" w14:textId="77777777" w:rsidR="002B23B7" w:rsidRDefault="002B23B7" w:rsidP="00A936FF">
      <w:pPr>
        <w:spacing w:line="276" w:lineRule="auto"/>
        <w:ind w:firstLine="0"/>
        <w:jc w:val="both"/>
      </w:pPr>
    </w:p>
    <w:p w14:paraId="53D6A01B" w14:textId="77777777" w:rsidR="002B23B7" w:rsidRDefault="002B23B7" w:rsidP="00A936FF">
      <w:pPr>
        <w:spacing w:line="276" w:lineRule="auto"/>
        <w:ind w:firstLine="0"/>
        <w:jc w:val="both"/>
      </w:pPr>
    </w:p>
    <w:p w14:paraId="6BC904F9" w14:textId="65A58AA1" w:rsidR="002B23B7" w:rsidRDefault="002B23B7" w:rsidP="00A936FF">
      <w:pPr>
        <w:spacing w:line="276" w:lineRule="auto"/>
        <w:ind w:firstLine="0"/>
        <w:jc w:val="both"/>
      </w:pPr>
    </w:p>
    <w:p w14:paraId="19D0A425" w14:textId="58456892" w:rsidR="002B23B7" w:rsidRDefault="002B23B7" w:rsidP="00A936FF">
      <w:pPr>
        <w:spacing w:line="276" w:lineRule="auto"/>
        <w:ind w:firstLine="0"/>
        <w:jc w:val="both"/>
      </w:pPr>
    </w:p>
    <w:p w14:paraId="7435D144" w14:textId="709EF0B1" w:rsidR="002B23B7" w:rsidRDefault="002B23B7" w:rsidP="00A936FF">
      <w:pPr>
        <w:spacing w:line="276" w:lineRule="auto"/>
        <w:ind w:firstLine="0"/>
        <w:jc w:val="both"/>
      </w:pPr>
    </w:p>
    <w:p w14:paraId="5C2E449A" w14:textId="760AA142" w:rsidR="00B16B0E" w:rsidRDefault="00700122" w:rsidP="00B16B0E">
      <w:pPr>
        <w:spacing w:line="276" w:lineRule="auto"/>
        <w:ind w:firstLine="0"/>
        <w:jc w:val="both"/>
      </w:pPr>
      <w:r>
        <w:rPr>
          <w:noProof/>
          <w:lang w:eastAsia="en-US"/>
        </w:rPr>
        <mc:AlternateContent>
          <mc:Choice Requires="wps">
            <w:drawing>
              <wp:anchor distT="0" distB="0" distL="114300" distR="114300" simplePos="0" relativeHeight="251692032" behindDoc="0" locked="0" layoutInCell="1" allowOverlap="1" wp14:anchorId="51DCB2C9" wp14:editId="4868E8E1">
                <wp:simplePos x="0" y="0"/>
                <wp:positionH relativeFrom="column">
                  <wp:posOffset>914400</wp:posOffset>
                </wp:positionH>
                <wp:positionV relativeFrom="paragraph">
                  <wp:posOffset>140970</wp:posOffset>
                </wp:positionV>
                <wp:extent cx="4457700" cy="342900"/>
                <wp:effectExtent l="0" t="0" r="1270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44577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B89AFD" w14:textId="6EA04E00" w:rsidR="00C84174" w:rsidRPr="00681237" w:rsidRDefault="00C84174" w:rsidP="00700122">
                            <w:pPr>
                              <w:pStyle w:val="Caption"/>
                              <w:jc w:val="center"/>
                              <w:rPr>
                                <w:noProof/>
                                <w:lang w:eastAsia="en-US"/>
                              </w:rPr>
                            </w:pPr>
                            <w:r>
                              <w:rPr>
                                <w:color w:val="7F7F7F" w:themeColor="text1" w:themeTint="80"/>
                              </w:rPr>
                              <w:t>Figure 11: Normalized mutual info score divided by time passed</w:t>
                            </w:r>
                          </w:p>
                          <w:p w14:paraId="6E1EAD21" w14:textId="77777777" w:rsidR="00C84174" w:rsidRPr="00C01C15" w:rsidRDefault="00C84174" w:rsidP="00700122">
                            <w:pPr>
                              <w:pStyle w:val="Caption"/>
                              <w:rPr>
                                <w:noProof/>
                                <w:lang w:eastAsia="en-US"/>
                              </w:rPr>
                            </w:pPr>
                          </w:p>
                          <w:p w14:paraId="29E4C74C" w14:textId="77777777" w:rsidR="00C84174" w:rsidRPr="00A069DA" w:rsidRDefault="00C84174" w:rsidP="00700122">
                            <w:pPr>
                              <w:pStyle w:val="Caption"/>
                              <w:rPr>
                                <w:noProof/>
                                <w:lang w:eastAsia="en-US"/>
                              </w:rPr>
                            </w:pPr>
                          </w:p>
                          <w:p w14:paraId="48BE6F46" w14:textId="77777777" w:rsidR="00C84174" w:rsidRPr="00A218C7" w:rsidRDefault="00C84174" w:rsidP="00700122">
                            <w:pPr>
                              <w:pStyle w:val="Caption"/>
                              <w:rPr>
                                <w:noProof/>
                                <w:lang w:eastAsia="en-US"/>
                              </w:rPr>
                            </w:pPr>
                          </w:p>
                          <w:p w14:paraId="436B72CF" w14:textId="358801C4" w:rsidR="00C84174" w:rsidRPr="00A544ED" w:rsidRDefault="00C84174" w:rsidP="00700122">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6" type="#_x0000_t202" style="position:absolute;left:0;text-align:left;margin-left:1in;margin-top:11.1pt;width:351pt;height:2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" stroked="f">
                <v:textbox inset="0,0,0,0">
                  <w:txbxContent>
                    <w:p w14:paraId="3DB89AFD" w14:textId="6EA04E00" w:rsidR="00C84174" w:rsidRPr="00681237" w:rsidRDefault="00C84174" w:rsidP="00700122">
                      <w:pPr>
                        <w:pStyle w:val="Caption"/>
                        <w:jc w:val="center"/>
                        <w:rPr>
                          <w:noProof/>
                          <w:lang w:eastAsia="en-US"/>
                        </w:rPr>
                      </w:pPr>
                      <w:r>
                        <w:rPr>
                          <w:color w:val="7F7F7F" w:themeColor="text1" w:themeTint="80"/>
                        </w:rPr>
                        <w:t>Figure 11: Normalized mutual info score divided by time passed</w:t>
                      </w:r>
                    </w:p>
                    <w:p w14:paraId="6E1EAD21" w14:textId="77777777" w:rsidR="00C84174" w:rsidRPr="00C01C15" w:rsidRDefault="00C84174" w:rsidP="00700122">
                      <w:pPr>
                        <w:pStyle w:val="Caption"/>
                        <w:rPr>
                          <w:noProof/>
                          <w:lang w:eastAsia="en-US"/>
                        </w:rPr>
                      </w:pPr>
                    </w:p>
                    <w:p w14:paraId="29E4C74C" w14:textId="77777777" w:rsidR="00C84174" w:rsidRPr="00A069DA" w:rsidRDefault="00C84174" w:rsidP="00700122">
                      <w:pPr>
                        <w:pStyle w:val="Caption"/>
                        <w:rPr>
                          <w:noProof/>
                          <w:lang w:eastAsia="en-US"/>
                        </w:rPr>
                      </w:pPr>
                    </w:p>
                    <w:p w14:paraId="48BE6F46" w14:textId="77777777" w:rsidR="00C84174" w:rsidRPr="00A218C7" w:rsidRDefault="00C84174" w:rsidP="00700122">
                      <w:pPr>
                        <w:pStyle w:val="Caption"/>
                        <w:rPr>
                          <w:noProof/>
                          <w:lang w:eastAsia="en-US"/>
                        </w:rPr>
                      </w:pPr>
                    </w:p>
                    <w:p w14:paraId="436B72CF" w14:textId="358801C4" w:rsidR="00C84174" w:rsidRPr="00A544ED" w:rsidRDefault="00C84174" w:rsidP="00700122">
                      <w:pPr>
                        <w:pStyle w:val="Caption"/>
                        <w:rPr>
                          <w:noProof/>
                          <w:lang w:eastAsia="en-US"/>
                        </w:rPr>
                      </w:pPr>
                    </w:p>
                  </w:txbxContent>
                </v:textbox>
                <w10:wrap type="square"/>
              </v:shape>
            </w:pict>
          </mc:Fallback>
        </mc:AlternateContent>
      </w:r>
    </w:p>
    <w:p w14:paraId="10D94E9A" w14:textId="1DE76E4E" w:rsidR="00B16B0E" w:rsidRDefault="00AD437F" w:rsidP="00B16B0E">
      <w:pPr>
        <w:spacing w:line="276" w:lineRule="auto"/>
        <w:ind w:firstLine="0"/>
        <w:jc w:val="both"/>
      </w:pPr>
      <w:r>
        <w:rPr>
          <w:noProof/>
          <w:lang w:eastAsia="en-US"/>
        </w:rPr>
        <w:drawing>
          <wp:anchor distT="0" distB="0" distL="114300" distR="114300" simplePos="0" relativeHeight="251693056" behindDoc="0" locked="0" layoutInCell="1" allowOverlap="1" wp14:anchorId="1691D5AC" wp14:editId="7DDE4D1D">
            <wp:simplePos x="0" y="0"/>
            <wp:positionH relativeFrom="column">
              <wp:posOffset>571500</wp:posOffset>
            </wp:positionH>
            <wp:positionV relativeFrom="paragraph">
              <wp:posOffset>0</wp:posOffset>
            </wp:positionV>
            <wp:extent cx="4699000" cy="1384300"/>
            <wp:effectExtent l="0" t="0" r="0" b="12700"/>
            <wp:wrapSquare wrapText="bothSides"/>
            <wp:docPr id="29" name="Picture 29" descr="Macintosh HD:Users:batuhan:Desktop:Screen Shot 2017-12-03 at 17.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batuhan:Desktop:Screen Shot 2017-12-03 at 17.23.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0" cy="138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F1AFB" w14:textId="77777777" w:rsidR="00B16B0E" w:rsidRDefault="00B16B0E" w:rsidP="00B16B0E">
      <w:pPr>
        <w:spacing w:line="276" w:lineRule="auto"/>
        <w:ind w:firstLine="0"/>
        <w:jc w:val="both"/>
      </w:pPr>
    </w:p>
    <w:p w14:paraId="7BA91387" w14:textId="77777777" w:rsidR="00B16B0E" w:rsidRDefault="00B16B0E" w:rsidP="00B16B0E">
      <w:pPr>
        <w:spacing w:line="276" w:lineRule="auto"/>
        <w:ind w:firstLine="0"/>
        <w:jc w:val="both"/>
      </w:pPr>
    </w:p>
    <w:p w14:paraId="4DF3407F" w14:textId="77777777" w:rsidR="00AD437F" w:rsidRDefault="00AD437F" w:rsidP="00B16B0E">
      <w:pPr>
        <w:spacing w:line="276" w:lineRule="auto"/>
        <w:ind w:firstLine="0"/>
        <w:jc w:val="both"/>
      </w:pPr>
    </w:p>
    <w:p w14:paraId="07FE384F" w14:textId="77777777" w:rsidR="00AD437F" w:rsidRDefault="00AD437F" w:rsidP="00B16B0E">
      <w:pPr>
        <w:spacing w:line="276" w:lineRule="auto"/>
        <w:ind w:firstLine="0"/>
        <w:jc w:val="both"/>
      </w:pPr>
    </w:p>
    <w:p w14:paraId="3EC2DEF4" w14:textId="77777777" w:rsidR="00AD437F" w:rsidRDefault="00AD437F" w:rsidP="00B16B0E">
      <w:pPr>
        <w:spacing w:line="276" w:lineRule="auto"/>
        <w:ind w:firstLine="0"/>
        <w:jc w:val="both"/>
      </w:pPr>
    </w:p>
    <w:p w14:paraId="54F00F94" w14:textId="77777777" w:rsidR="00AD437F" w:rsidRDefault="00AD437F" w:rsidP="00B16B0E">
      <w:pPr>
        <w:spacing w:line="276" w:lineRule="auto"/>
        <w:ind w:firstLine="0"/>
        <w:jc w:val="both"/>
      </w:pPr>
    </w:p>
    <w:p w14:paraId="189291E9" w14:textId="527F6F51" w:rsidR="00AD437F" w:rsidRDefault="003434B0" w:rsidP="00B16B0E">
      <w:pPr>
        <w:spacing w:line="276" w:lineRule="auto"/>
        <w:ind w:firstLine="0"/>
        <w:jc w:val="both"/>
      </w:pPr>
      <w:r>
        <w:rPr>
          <w:noProof/>
          <w:lang w:eastAsia="en-US"/>
        </w:rPr>
        <mc:AlternateContent>
          <mc:Choice Requires="wps">
            <w:drawing>
              <wp:anchor distT="0" distB="0" distL="114300" distR="114300" simplePos="0" relativeHeight="251695104" behindDoc="0" locked="0" layoutInCell="1" allowOverlap="1" wp14:anchorId="3B5EFA2C" wp14:editId="0B3059FD">
                <wp:simplePos x="0" y="0"/>
                <wp:positionH relativeFrom="column">
                  <wp:posOffset>571500</wp:posOffset>
                </wp:positionH>
                <wp:positionV relativeFrom="paragraph">
                  <wp:posOffset>30480</wp:posOffset>
                </wp:positionV>
                <wp:extent cx="4699000" cy="273050"/>
                <wp:effectExtent l="0" t="0" r="0" b="6350"/>
                <wp:wrapSquare wrapText="bothSides"/>
                <wp:docPr id="30" name="Text Box 30"/>
                <wp:cNvGraphicFramePr/>
                <a:graphic xmlns:a="http://schemas.openxmlformats.org/drawingml/2006/main">
                  <a:graphicData uri="http://schemas.microsoft.com/office/word/2010/wordprocessingShape">
                    <wps:wsp>
                      <wps:cNvSpPr txBox="1"/>
                      <wps:spPr>
                        <a:xfrm>
                          <a:off x="0" y="0"/>
                          <a:ext cx="4699000" cy="2730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268C25F" w14:textId="389551D7" w:rsidR="00C84174" w:rsidRPr="00681237" w:rsidRDefault="00C84174" w:rsidP="00AD437F">
                            <w:pPr>
                              <w:pStyle w:val="Caption"/>
                              <w:jc w:val="center"/>
                              <w:rPr>
                                <w:noProof/>
                                <w:lang w:eastAsia="en-US"/>
                              </w:rPr>
                            </w:pPr>
                            <w:r>
                              <w:rPr>
                                <w:color w:val="7F7F7F" w:themeColor="text1" w:themeTint="80"/>
                              </w:rPr>
                              <w:t>Figure 12: Table of performances</w:t>
                            </w:r>
                          </w:p>
                          <w:p w14:paraId="57F57A52" w14:textId="77777777" w:rsidR="00C84174" w:rsidRPr="00C01C15" w:rsidRDefault="00C84174" w:rsidP="00AD437F">
                            <w:pPr>
                              <w:pStyle w:val="Caption"/>
                              <w:rPr>
                                <w:noProof/>
                                <w:lang w:eastAsia="en-US"/>
                              </w:rPr>
                            </w:pPr>
                          </w:p>
                          <w:p w14:paraId="7F628463" w14:textId="77777777" w:rsidR="00C84174" w:rsidRPr="00A069DA" w:rsidRDefault="00C84174" w:rsidP="00AD437F">
                            <w:pPr>
                              <w:pStyle w:val="Caption"/>
                              <w:rPr>
                                <w:noProof/>
                                <w:lang w:eastAsia="en-US"/>
                              </w:rPr>
                            </w:pPr>
                          </w:p>
                          <w:p w14:paraId="017DB9B0" w14:textId="77777777" w:rsidR="00C84174" w:rsidRPr="00A218C7" w:rsidRDefault="00C84174" w:rsidP="00AD437F">
                            <w:pPr>
                              <w:pStyle w:val="Caption"/>
                              <w:rPr>
                                <w:noProof/>
                                <w:lang w:eastAsia="en-US"/>
                              </w:rPr>
                            </w:pPr>
                          </w:p>
                          <w:p w14:paraId="4F4941D2" w14:textId="77777777" w:rsidR="00C84174" w:rsidRPr="00A544ED" w:rsidRDefault="00C84174" w:rsidP="00AD437F">
                            <w:pPr>
                              <w:pStyle w:val="Caption"/>
                              <w:rPr>
                                <w:noProof/>
                                <w:lang w:eastAsia="en-US"/>
                              </w:rPr>
                            </w:pPr>
                          </w:p>
                          <w:p w14:paraId="15CD7B07" w14:textId="7DC1E485" w:rsidR="00C84174" w:rsidRPr="00E4524D" w:rsidRDefault="00C84174" w:rsidP="00AD437F">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7" type="#_x0000_t202" style="position:absolute;left:0;text-align:left;margin-left:45pt;margin-top:2.4pt;width:370pt;height:2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" stroked="f">
                <v:textbox inset="0,0,0,0">
                  <w:txbxContent>
                    <w:p w14:paraId="1268C25F" w14:textId="389551D7" w:rsidR="00C84174" w:rsidRPr="00681237" w:rsidRDefault="00C84174" w:rsidP="00AD437F">
                      <w:pPr>
                        <w:pStyle w:val="Caption"/>
                        <w:jc w:val="center"/>
                        <w:rPr>
                          <w:noProof/>
                          <w:lang w:eastAsia="en-US"/>
                        </w:rPr>
                      </w:pPr>
                      <w:r>
                        <w:rPr>
                          <w:color w:val="7F7F7F" w:themeColor="text1" w:themeTint="80"/>
                        </w:rPr>
                        <w:t>Figure 12: Table of performances</w:t>
                      </w:r>
                    </w:p>
                    <w:p w14:paraId="57F57A52" w14:textId="77777777" w:rsidR="00C84174" w:rsidRPr="00C01C15" w:rsidRDefault="00C84174" w:rsidP="00AD437F">
                      <w:pPr>
                        <w:pStyle w:val="Caption"/>
                        <w:rPr>
                          <w:noProof/>
                          <w:lang w:eastAsia="en-US"/>
                        </w:rPr>
                      </w:pPr>
                    </w:p>
                    <w:p w14:paraId="7F628463" w14:textId="77777777" w:rsidR="00C84174" w:rsidRPr="00A069DA" w:rsidRDefault="00C84174" w:rsidP="00AD437F">
                      <w:pPr>
                        <w:pStyle w:val="Caption"/>
                        <w:rPr>
                          <w:noProof/>
                          <w:lang w:eastAsia="en-US"/>
                        </w:rPr>
                      </w:pPr>
                    </w:p>
                    <w:p w14:paraId="017DB9B0" w14:textId="77777777" w:rsidR="00C84174" w:rsidRPr="00A218C7" w:rsidRDefault="00C84174" w:rsidP="00AD437F">
                      <w:pPr>
                        <w:pStyle w:val="Caption"/>
                        <w:rPr>
                          <w:noProof/>
                          <w:lang w:eastAsia="en-US"/>
                        </w:rPr>
                      </w:pPr>
                    </w:p>
                    <w:p w14:paraId="4F4941D2" w14:textId="77777777" w:rsidR="00C84174" w:rsidRPr="00A544ED" w:rsidRDefault="00C84174" w:rsidP="00AD437F">
                      <w:pPr>
                        <w:pStyle w:val="Caption"/>
                        <w:rPr>
                          <w:noProof/>
                          <w:lang w:eastAsia="en-US"/>
                        </w:rPr>
                      </w:pPr>
                    </w:p>
                    <w:p w14:paraId="15CD7B07" w14:textId="7DC1E485" w:rsidR="00C84174" w:rsidRPr="00E4524D" w:rsidRDefault="00C84174" w:rsidP="00AD437F">
                      <w:pPr>
                        <w:pStyle w:val="Caption"/>
                        <w:rPr>
                          <w:noProof/>
                          <w:lang w:eastAsia="en-US"/>
                        </w:rPr>
                      </w:pPr>
                    </w:p>
                  </w:txbxContent>
                </v:textbox>
                <w10:wrap type="square"/>
              </v:shape>
            </w:pict>
          </mc:Fallback>
        </mc:AlternateContent>
      </w:r>
    </w:p>
    <w:p w14:paraId="49F455C3" w14:textId="77777777" w:rsidR="00AD437F" w:rsidRDefault="00AD437F" w:rsidP="00B16B0E">
      <w:pPr>
        <w:spacing w:line="276" w:lineRule="auto"/>
        <w:ind w:firstLine="0"/>
        <w:jc w:val="both"/>
      </w:pPr>
    </w:p>
    <w:p w14:paraId="58F90857" w14:textId="454BEEAF" w:rsidR="003434B0" w:rsidRPr="003434B0" w:rsidRDefault="003434B0" w:rsidP="00B16B0E">
      <w:pPr>
        <w:spacing w:line="276" w:lineRule="auto"/>
        <w:ind w:firstLine="0"/>
        <w:jc w:val="both"/>
      </w:pPr>
      <w:r>
        <w:t xml:space="preserve">As can be seen in the </w:t>
      </w:r>
      <w:r>
        <w:rPr>
          <w:i/>
        </w:rPr>
        <w:t>Figure 12</w:t>
      </w:r>
      <w:r>
        <w:t xml:space="preserve">, </w:t>
      </w:r>
      <w:r w:rsidR="00A60E3E">
        <w:t>For Boston dataset, Affinity Propagation worked the best</w:t>
      </w:r>
      <w:r w:rsidR="003743B3">
        <w:t xml:space="preserve"> </w:t>
      </w:r>
      <w:r w:rsidR="00BF00EE">
        <w:t xml:space="preserve">(score=0.3751) </w:t>
      </w:r>
      <w:r w:rsidR="00A60E3E">
        <w:t xml:space="preserve">and both KMeans and Mini-Batch KMeans worked the worst </w:t>
      </w:r>
      <w:r w:rsidR="00074A6C">
        <w:t>(scores=</w:t>
      </w:r>
      <w:r w:rsidR="00A60E3E">
        <w:t>0.1312</w:t>
      </w:r>
      <w:r w:rsidR="00074A6C">
        <w:t>)</w:t>
      </w:r>
      <w:r w:rsidR="00A60E3E">
        <w:t>.</w:t>
      </w:r>
      <w:r w:rsidR="00BF00EE">
        <w:t xml:space="preserve"> For Digits </w:t>
      </w:r>
      <w:r w:rsidR="00372CE0">
        <w:t>dataset, KMeans worked the best</w:t>
      </w:r>
      <w:r w:rsidR="009A2F6A">
        <w:t xml:space="preserve"> </w:t>
      </w:r>
      <w:r w:rsidR="00372CE0">
        <w:t xml:space="preserve">(score=0.7605) </w:t>
      </w:r>
      <w:r w:rsidR="00BF00EE">
        <w:t>and Affinity Propagation worked the worst (score=0.4182).</w:t>
      </w:r>
      <w:r w:rsidR="00F91C20">
        <w:t xml:space="preserve"> And lastly for Iris dataset, </w:t>
      </w:r>
      <w:r w:rsidR="00C84174">
        <w:t xml:space="preserve">Spectral Clustering worked the best (score=0.8058) and </w:t>
      </w:r>
      <w:r w:rsidR="00080C00">
        <w:t>Mini-Batch KMeans worked the worst (score=0.7419).</w:t>
      </w:r>
    </w:p>
    <w:p w14:paraId="3D8AE392" w14:textId="77777777" w:rsidR="00AD437F" w:rsidRPr="00B16B0E" w:rsidRDefault="00AD437F" w:rsidP="00B16B0E">
      <w:pPr>
        <w:spacing w:line="276" w:lineRule="auto"/>
        <w:ind w:firstLine="0"/>
        <w:jc w:val="both"/>
      </w:pPr>
    </w:p>
    <w:p w14:paraId="7792B59F" w14:textId="0A25C3EB" w:rsidR="001907D4" w:rsidRPr="008A57D3" w:rsidRDefault="001907D4" w:rsidP="001907D4">
      <w:pPr>
        <w:pStyle w:val="ListParagraph"/>
        <w:numPr>
          <w:ilvl w:val="0"/>
          <w:numId w:val="18"/>
        </w:numPr>
        <w:jc w:val="both"/>
        <w:rPr>
          <w:b/>
          <w:sz w:val="32"/>
          <w:szCs w:val="32"/>
        </w:rPr>
      </w:pPr>
      <w:r>
        <w:rPr>
          <w:b/>
          <w:sz w:val="32"/>
          <w:szCs w:val="32"/>
        </w:rPr>
        <w:t>Conclusion</w:t>
      </w:r>
    </w:p>
    <w:p w14:paraId="4B168CCA" w14:textId="2EE40D21" w:rsidR="002B23B7" w:rsidRDefault="000062E6" w:rsidP="00A936FF">
      <w:pPr>
        <w:spacing w:line="276" w:lineRule="auto"/>
        <w:ind w:firstLine="0"/>
        <w:jc w:val="both"/>
      </w:pPr>
      <w:r>
        <w:t>As mentioned earlier, my aim for this project was to compare 6 different clustering approach techniques on 3 different dataset.</w:t>
      </w:r>
      <w:r w:rsidR="001D7859">
        <w:t xml:space="preserve"> I </w:t>
      </w:r>
      <w:bookmarkStart w:id="0" w:name="_GoBack"/>
      <w:bookmarkEnd w:id="0"/>
      <w:r w:rsidR="001D7859">
        <w:t>did my compar</w:t>
      </w:r>
      <w:r w:rsidR="00B35344">
        <w:t xml:space="preserve">ison and elaborated critical points. </w:t>
      </w:r>
      <w:r w:rsidR="00B16B0E">
        <w:t>Some</w:t>
      </w:r>
      <w:r w:rsidR="006A6921">
        <w:t xml:space="preserve"> algorithms worked well on some datasets and some algorithms worked inefficient on some dataset. </w:t>
      </w:r>
      <w:r w:rsidR="00E23349">
        <w:t>I learned that it mostly depends on the datasets and the proper choice of parameters. I learned a lot from this assignment about Data Science and Clustering.</w:t>
      </w:r>
    </w:p>
    <w:p w14:paraId="2326E872" w14:textId="77777777" w:rsidR="00CB19A8" w:rsidRDefault="00CB19A8" w:rsidP="00CB19A8">
      <w:pPr>
        <w:spacing w:line="276" w:lineRule="auto"/>
        <w:ind w:firstLine="0"/>
        <w:jc w:val="both"/>
      </w:pPr>
    </w:p>
    <w:p w14:paraId="5DB7B9FB" w14:textId="77777777" w:rsidR="00CB19A8" w:rsidRDefault="00CB19A8" w:rsidP="00CB19A8">
      <w:pPr>
        <w:spacing w:line="276" w:lineRule="auto"/>
        <w:ind w:firstLine="0"/>
        <w:jc w:val="both"/>
      </w:pPr>
    </w:p>
    <w:p w14:paraId="699A7687" w14:textId="77777777" w:rsidR="00903C6D" w:rsidRDefault="00903C6D" w:rsidP="00CB19A8">
      <w:pPr>
        <w:spacing w:line="276" w:lineRule="auto"/>
        <w:ind w:firstLine="0"/>
        <w:jc w:val="both"/>
      </w:pPr>
    </w:p>
    <w:p w14:paraId="65C20F47" w14:textId="77777777" w:rsidR="00903C6D" w:rsidRDefault="00903C6D" w:rsidP="00CB19A8">
      <w:pPr>
        <w:spacing w:line="276" w:lineRule="auto"/>
        <w:ind w:firstLine="0"/>
        <w:jc w:val="both"/>
      </w:pPr>
    </w:p>
    <w:p w14:paraId="60D108C2" w14:textId="77777777" w:rsidR="00903C6D" w:rsidRDefault="00903C6D" w:rsidP="00CB19A8">
      <w:pPr>
        <w:spacing w:line="276" w:lineRule="auto"/>
        <w:ind w:firstLine="0"/>
        <w:jc w:val="both"/>
      </w:pPr>
    </w:p>
    <w:p w14:paraId="4E49DEE1" w14:textId="77777777" w:rsidR="00903C6D" w:rsidRDefault="00903C6D" w:rsidP="00CB19A8">
      <w:pPr>
        <w:spacing w:line="276" w:lineRule="auto"/>
        <w:ind w:firstLine="0"/>
        <w:jc w:val="both"/>
      </w:pPr>
    </w:p>
    <w:p w14:paraId="02F846DE" w14:textId="77777777" w:rsidR="00903C6D" w:rsidRDefault="00903C6D" w:rsidP="00CB19A8">
      <w:pPr>
        <w:spacing w:line="276" w:lineRule="auto"/>
        <w:ind w:firstLine="0"/>
        <w:jc w:val="both"/>
      </w:pPr>
    </w:p>
    <w:p w14:paraId="5373F61F" w14:textId="77777777" w:rsidR="00903C6D" w:rsidRDefault="00903C6D" w:rsidP="00CB19A8">
      <w:pPr>
        <w:spacing w:line="276" w:lineRule="auto"/>
        <w:ind w:firstLine="0"/>
        <w:jc w:val="both"/>
      </w:pPr>
    </w:p>
    <w:p w14:paraId="6C66B4B6" w14:textId="77777777" w:rsidR="00CB19A8" w:rsidRPr="00B16B0E" w:rsidRDefault="00CB19A8" w:rsidP="00CB19A8">
      <w:pPr>
        <w:spacing w:line="276" w:lineRule="auto"/>
        <w:ind w:firstLine="0"/>
        <w:jc w:val="both"/>
      </w:pPr>
    </w:p>
    <w:p w14:paraId="26B0147D" w14:textId="6488587E" w:rsidR="00CB19A8" w:rsidRDefault="00CB19A8" w:rsidP="00CB19A8">
      <w:pPr>
        <w:ind w:firstLine="0"/>
        <w:jc w:val="both"/>
        <w:rPr>
          <w:b/>
          <w:sz w:val="32"/>
          <w:szCs w:val="32"/>
        </w:rPr>
      </w:pPr>
      <w:r>
        <w:rPr>
          <w:b/>
          <w:sz w:val="32"/>
          <w:szCs w:val="32"/>
        </w:rPr>
        <w:t>References</w:t>
      </w:r>
    </w:p>
    <w:p w14:paraId="57F24AE3" w14:textId="4BC304C4" w:rsidR="002C18E5" w:rsidRPr="002C18E5" w:rsidRDefault="00CB19A8" w:rsidP="002C18E5">
      <w:pPr>
        <w:pStyle w:val="ListParagraph"/>
        <w:numPr>
          <w:ilvl w:val="0"/>
          <w:numId w:val="28"/>
        </w:numPr>
        <w:jc w:val="both"/>
        <w:rPr>
          <w:rFonts w:ascii="Times New Roman" w:hAnsi="Times New Roman" w:cs="Times New Roman"/>
        </w:rPr>
      </w:pPr>
      <w:hyperlink r:id="rId23" w:history="1">
        <w:r w:rsidRPr="002C18E5">
          <w:rPr>
            <w:rStyle w:val="Hyperlink"/>
            <w:rFonts w:ascii="Times New Roman" w:hAnsi="Times New Roman" w:cs="Times New Roman"/>
          </w:rPr>
          <w:t>http://scikit-learn.org</w:t>
        </w:r>
      </w:hyperlink>
    </w:p>
    <w:p w14:paraId="388FC6F0" w14:textId="047F2434" w:rsidR="002C18E5" w:rsidRPr="002C18E5" w:rsidRDefault="00CB19A8" w:rsidP="002C18E5">
      <w:pPr>
        <w:pStyle w:val="ListParagraph"/>
        <w:numPr>
          <w:ilvl w:val="0"/>
          <w:numId w:val="28"/>
        </w:numPr>
        <w:jc w:val="both"/>
        <w:rPr>
          <w:rFonts w:ascii="Times New Roman" w:hAnsi="Times New Roman" w:cs="Times New Roman"/>
        </w:rPr>
      </w:pPr>
      <w:hyperlink r:id="rId24" w:history="1">
        <w:r w:rsidRPr="002C18E5">
          <w:rPr>
            <w:rStyle w:val="Hyperlink"/>
            <w:rFonts w:ascii="Times New Roman" w:hAnsi="Times New Roman" w:cs="Times New Roman"/>
          </w:rPr>
          <w:t>http://homepages.inf.ed.ac.uk/rbf/CVonline/LOCAL_COPIES/TUZEL1/MeanShift.pdf</w:t>
        </w:r>
      </w:hyperlink>
    </w:p>
    <w:p w14:paraId="23982361" w14:textId="524FC5D7" w:rsidR="002B23B7" w:rsidRPr="00903C6D" w:rsidRDefault="00CB19A8" w:rsidP="00903C6D">
      <w:pPr>
        <w:pStyle w:val="ListParagraph"/>
        <w:numPr>
          <w:ilvl w:val="0"/>
          <w:numId w:val="28"/>
        </w:numPr>
        <w:spacing w:line="276" w:lineRule="auto"/>
        <w:jc w:val="both"/>
        <w:rPr>
          <w:rFonts w:ascii="Times New Roman" w:hAnsi="Times New Roman" w:cs="Times New Roman"/>
        </w:rPr>
      </w:pPr>
      <w:hyperlink r:id="rId25" w:history="1">
        <w:r w:rsidRPr="002C18E5">
          <w:rPr>
            <w:rStyle w:val="Hyperlink"/>
            <w:rFonts w:ascii="Times New Roman" w:hAnsi="Times New Roman" w:cs="Times New Roman"/>
          </w:rPr>
          <w:t>http://www.improvedoutcomes.com</w:t>
        </w:r>
      </w:hyperlink>
    </w:p>
    <w:sectPr w:rsidR="002B23B7" w:rsidRPr="00903C6D" w:rsidSect="000613D1">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9832F" w14:textId="77777777" w:rsidR="00C84174" w:rsidRDefault="00C84174">
      <w:pPr>
        <w:spacing w:line="240" w:lineRule="auto"/>
      </w:pPr>
      <w:r>
        <w:separator/>
      </w:r>
    </w:p>
  </w:endnote>
  <w:endnote w:type="continuationSeparator" w:id="0">
    <w:p w14:paraId="77F01FB3" w14:textId="77777777" w:rsidR="00C84174" w:rsidRDefault="00C84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F61F58" w14:textId="77777777" w:rsidR="00C84174" w:rsidRDefault="00C84174">
      <w:pPr>
        <w:spacing w:line="240" w:lineRule="auto"/>
      </w:pPr>
      <w:r>
        <w:separator/>
      </w:r>
    </w:p>
  </w:footnote>
  <w:footnote w:type="continuationSeparator" w:id="0">
    <w:p w14:paraId="730FD342" w14:textId="77777777" w:rsidR="00C84174" w:rsidRDefault="00C8417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2D8C9" w14:textId="77777777" w:rsidR="00C84174" w:rsidRDefault="00C84174">
    <w:pPr>
      <w:pStyle w:val="Header"/>
    </w:pPr>
  </w:p>
  <w:p w14:paraId="11035750" w14:textId="77777777" w:rsidR="00C84174" w:rsidRDefault="00C8417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359E9"/>
    <w:multiLevelType w:val="hybridMultilevel"/>
    <w:tmpl w:val="67442198"/>
    <w:lvl w:ilvl="0" w:tplc="100889FC">
      <w:start w:val="1"/>
      <w:numFmt w:val="decimal"/>
      <w:lvlText w:val="%1"/>
      <w:lvlJc w:val="left"/>
      <w:pPr>
        <w:ind w:left="360" w:hanging="360"/>
      </w:pPr>
      <w:rPr>
        <w:rFonts w:hint="default"/>
      </w:rPr>
    </w:lvl>
    <w:lvl w:ilvl="1" w:tplc="D89ED6D2">
      <w:start w:val="1"/>
      <w:numFmt w:val="decimal"/>
      <w:lvlText w:val="2.%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9B7463"/>
    <w:multiLevelType w:val="hybridMultilevel"/>
    <w:tmpl w:val="8C52D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6729BA"/>
    <w:multiLevelType w:val="hybridMultilevel"/>
    <w:tmpl w:val="20721944"/>
    <w:lvl w:ilvl="0" w:tplc="1008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9D51D5D"/>
    <w:multiLevelType w:val="hybridMultilevel"/>
    <w:tmpl w:val="5002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2DD33A1E"/>
    <w:multiLevelType w:val="hybridMultilevel"/>
    <w:tmpl w:val="C114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153DC1"/>
    <w:multiLevelType w:val="multilevel"/>
    <w:tmpl w:val="207219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C3E2B3A"/>
    <w:multiLevelType w:val="multilevel"/>
    <w:tmpl w:val="67442198"/>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4EC93011"/>
    <w:multiLevelType w:val="hybridMultilevel"/>
    <w:tmpl w:val="85D4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B1B5787"/>
    <w:multiLevelType w:val="multilevel"/>
    <w:tmpl w:val="4572ABF8"/>
    <w:numStyleLink w:val="MLAOutline"/>
  </w:abstractNum>
  <w:abstractNum w:abstractNumId="24">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5D5007FB"/>
    <w:multiLevelType w:val="hybridMultilevel"/>
    <w:tmpl w:val="E5BC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687055"/>
    <w:multiLevelType w:val="hybridMultilevel"/>
    <w:tmpl w:val="64E41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D169FC"/>
    <w:multiLevelType w:val="hybridMultilevel"/>
    <w:tmpl w:val="5618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2"/>
  </w:num>
  <w:num w:numId="13">
    <w:abstractNumId w:val="23"/>
  </w:num>
  <w:num w:numId="14">
    <w:abstractNumId w:val="21"/>
  </w:num>
  <w:num w:numId="15">
    <w:abstractNumId w:val="11"/>
  </w:num>
  <w:num w:numId="16">
    <w:abstractNumId w:val="16"/>
  </w:num>
  <w:num w:numId="17">
    <w:abstractNumId w:val="24"/>
  </w:num>
  <w:num w:numId="18">
    <w:abstractNumId w:val="10"/>
  </w:num>
  <w:num w:numId="19">
    <w:abstractNumId w:val="13"/>
  </w:num>
  <w:num w:numId="20">
    <w:abstractNumId w:val="18"/>
  </w:num>
  <w:num w:numId="21">
    <w:abstractNumId w:val="12"/>
  </w:num>
  <w:num w:numId="22">
    <w:abstractNumId w:val="19"/>
  </w:num>
  <w:num w:numId="23">
    <w:abstractNumId w:val="27"/>
  </w:num>
  <w:num w:numId="24">
    <w:abstractNumId w:val="15"/>
  </w:num>
  <w:num w:numId="25">
    <w:abstractNumId w:val="26"/>
  </w:num>
  <w:num w:numId="26">
    <w:abstractNumId w:val="20"/>
  </w:num>
  <w:num w:numId="27">
    <w:abstractNumId w:val="1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4BB"/>
    <w:rsid w:val="00000EAB"/>
    <w:rsid w:val="00004DA7"/>
    <w:rsid w:val="000062E6"/>
    <w:rsid w:val="000300AD"/>
    <w:rsid w:val="00031C18"/>
    <w:rsid w:val="00033E30"/>
    <w:rsid w:val="00035CC6"/>
    <w:rsid w:val="000368E0"/>
    <w:rsid w:val="000451E9"/>
    <w:rsid w:val="00052187"/>
    <w:rsid w:val="000545C5"/>
    <w:rsid w:val="00054D5C"/>
    <w:rsid w:val="000552AB"/>
    <w:rsid w:val="00057B9C"/>
    <w:rsid w:val="000613D1"/>
    <w:rsid w:val="000640A1"/>
    <w:rsid w:val="00074A6C"/>
    <w:rsid w:val="00077E7D"/>
    <w:rsid w:val="00080C00"/>
    <w:rsid w:val="00080C97"/>
    <w:rsid w:val="000816AD"/>
    <w:rsid w:val="00082A7A"/>
    <w:rsid w:val="00082EFB"/>
    <w:rsid w:val="000836EA"/>
    <w:rsid w:val="00091F78"/>
    <w:rsid w:val="0009538F"/>
    <w:rsid w:val="000A18E2"/>
    <w:rsid w:val="000A1910"/>
    <w:rsid w:val="000B0A21"/>
    <w:rsid w:val="000B257E"/>
    <w:rsid w:val="000B3452"/>
    <w:rsid w:val="000B5C70"/>
    <w:rsid w:val="000C1006"/>
    <w:rsid w:val="000D0B8B"/>
    <w:rsid w:val="000D3C6F"/>
    <w:rsid w:val="000D43A1"/>
    <w:rsid w:val="000D605C"/>
    <w:rsid w:val="000D7191"/>
    <w:rsid w:val="000E18B9"/>
    <w:rsid w:val="000F3164"/>
    <w:rsid w:val="000F4D0C"/>
    <w:rsid w:val="001017F1"/>
    <w:rsid w:val="0011384C"/>
    <w:rsid w:val="00121A1B"/>
    <w:rsid w:val="00163F3B"/>
    <w:rsid w:val="0016797A"/>
    <w:rsid w:val="001713BE"/>
    <w:rsid w:val="0017330E"/>
    <w:rsid w:val="001907D4"/>
    <w:rsid w:val="00191C2F"/>
    <w:rsid w:val="00193725"/>
    <w:rsid w:val="001942A9"/>
    <w:rsid w:val="001A3BA7"/>
    <w:rsid w:val="001A4873"/>
    <w:rsid w:val="001B33BC"/>
    <w:rsid w:val="001C0AFA"/>
    <w:rsid w:val="001C41B7"/>
    <w:rsid w:val="001C7645"/>
    <w:rsid w:val="001D37BF"/>
    <w:rsid w:val="001D7859"/>
    <w:rsid w:val="001D787E"/>
    <w:rsid w:val="001F7E67"/>
    <w:rsid w:val="002073CC"/>
    <w:rsid w:val="002162F0"/>
    <w:rsid w:val="00216D7C"/>
    <w:rsid w:val="00223154"/>
    <w:rsid w:val="00223B2C"/>
    <w:rsid w:val="0023283D"/>
    <w:rsid w:val="002433D1"/>
    <w:rsid w:val="00252CF9"/>
    <w:rsid w:val="002661FA"/>
    <w:rsid w:val="0026689C"/>
    <w:rsid w:val="00275F7E"/>
    <w:rsid w:val="002902F2"/>
    <w:rsid w:val="0029280E"/>
    <w:rsid w:val="00295EF1"/>
    <w:rsid w:val="00297FED"/>
    <w:rsid w:val="002A71F5"/>
    <w:rsid w:val="002A752B"/>
    <w:rsid w:val="002A7F04"/>
    <w:rsid w:val="002B23B7"/>
    <w:rsid w:val="002C0DEC"/>
    <w:rsid w:val="002C18E5"/>
    <w:rsid w:val="002C1D2B"/>
    <w:rsid w:val="002C4238"/>
    <w:rsid w:val="002C4419"/>
    <w:rsid w:val="002C69C3"/>
    <w:rsid w:val="002C7AA1"/>
    <w:rsid w:val="002D2901"/>
    <w:rsid w:val="002E0F20"/>
    <w:rsid w:val="002E1699"/>
    <w:rsid w:val="00306CA3"/>
    <w:rsid w:val="0031061B"/>
    <w:rsid w:val="003162C9"/>
    <w:rsid w:val="003241A8"/>
    <w:rsid w:val="00342907"/>
    <w:rsid w:val="003434B0"/>
    <w:rsid w:val="003449AF"/>
    <w:rsid w:val="0034643D"/>
    <w:rsid w:val="00351C41"/>
    <w:rsid w:val="00351EAB"/>
    <w:rsid w:val="00370742"/>
    <w:rsid w:val="003717EF"/>
    <w:rsid w:val="00372CE0"/>
    <w:rsid w:val="003743B3"/>
    <w:rsid w:val="003836D7"/>
    <w:rsid w:val="003944AC"/>
    <w:rsid w:val="00396FD4"/>
    <w:rsid w:val="003A02B6"/>
    <w:rsid w:val="003A3D6A"/>
    <w:rsid w:val="003B22CB"/>
    <w:rsid w:val="003B4430"/>
    <w:rsid w:val="003C2A79"/>
    <w:rsid w:val="003C7C55"/>
    <w:rsid w:val="003D0576"/>
    <w:rsid w:val="003D3C28"/>
    <w:rsid w:val="003E2E28"/>
    <w:rsid w:val="003E748F"/>
    <w:rsid w:val="003F1F82"/>
    <w:rsid w:val="003F4B75"/>
    <w:rsid w:val="00403F64"/>
    <w:rsid w:val="00410445"/>
    <w:rsid w:val="00411BA2"/>
    <w:rsid w:val="00412DEC"/>
    <w:rsid w:val="00430878"/>
    <w:rsid w:val="00433110"/>
    <w:rsid w:val="00444316"/>
    <w:rsid w:val="0046706B"/>
    <w:rsid w:val="00470ED8"/>
    <w:rsid w:val="004752B6"/>
    <w:rsid w:val="0048115E"/>
    <w:rsid w:val="00490187"/>
    <w:rsid w:val="00490CED"/>
    <w:rsid w:val="004A78B0"/>
    <w:rsid w:val="004C059D"/>
    <w:rsid w:val="004D0CF7"/>
    <w:rsid w:val="004D279A"/>
    <w:rsid w:val="004D72F5"/>
    <w:rsid w:val="004F07B1"/>
    <w:rsid w:val="0050029F"/>
    <w:rsid w:val="00504433"/>
    <w:rsid w:val="00513FC2"/>
    <w:rsid w:val="00523813"/>
    <w:rsid w:val="0054142E"/>
    <w:rsid w:val="00547BA6"/>
    <w:rsid w:val="00554DC8"/>
    <w:rsid w:val="00565F80"/>
    <w:rsid w:val="005971EA"/>
    <w:rsid w:val="005A3BB6"/>
    <w:rsid w:val="005B3BBD"/>
    <w:rsid w:val="005B6EE5"/>
    <w:rsid w:val="005D1CC1"/>
    <w:rsid w:val="005D2710"/>
    <w:rsid w:val="005D35AC"/>
    <w:rsid w:val="005F052F"/>
    <w:rsid w:val="00601555"/>
    <w:rsid w:val="0060628F"/>
    <w:rsid w:val="00612E93"/>
    <w:rsid w:val="0061302F"/>
    <w:rsid w:val="006265FF"/>
    <w:rsid w:val="00630B12"/>
    <w:rsid w:val="00631A57"/>
    <w:rsid w:val="00633213"/>
    <w:rsid w:val="00634D54"/>
    <w:rsid w:val="006400E5"/>
    <w:rsid w:val="00641A25"/>
    <w:rsid w:val="0067179D"/>
    <w:rsid w:val="006717F4"/>
    <w:rsid w:val="006820B9"/>
    <w:rsid w:val="006A5D51"/>
    <w:rsid w:val="006A64A8"/>
    <w:rsid w:val="006A6921"/>
    <w:rsid w:val="006B4260"/>
    <w:rsid w:val="006B613C"/>
    <w:rsid w:val="006B7F8A"/>
    <w:rsid w:val="006C0987"/>
    <w:rsid w:val="006C186B"/>
    <w:rsid w:val="006C3982"/>
    <w:rsid w:val="006C5A38"/>
    <w:rsid w:val="006D0D24"/>
    <w:rsid w:val="006D107D"/>
    <w:rsid w:val="006D1A44"/>
    <w:rsid w:val="006D5CFF"/>
    <w:rsid w:val="006D6593"/>
    <w:rsid w:val="006E109D"/>
    <w:rsid w:val="006E50B9"/>
    <w:rsid w:val="006F4B03"/>
    <w:rsid w:val="00700122"/>
    <w:rsid w:val="00710359"/>
    <w:rsid w:val="00710C20"/>
    <w:rsid w:val="007176EB"/>
    <w:rsid w:val="007243EE"/>
    <w:rsid w:val="00724D8C"/>
    <w:rsid w:val="00730624"/>
    <w:rsid w:val="0073307E"/>
    <w:rsid w:val="00734F46"/>
    <w:rsid w:val="00755CD3"/>
    <w:rsid w:val="00772158"/>
    <w:rsid w:val="007734BB"/>
    <w:rsid w:val="00774CF5"/>
    <w:rsid w:val="00786077"/>
    <w:rsid w:val="007916F4"/>
    <w:rsid w:val="00797C09"/>
    <w:rsid w:val="007A1956"/>
    <w:rsid w:val="007C4658"/>
    <w:rsid w:val="007D4794"/>
    <w:rsid w:val="007D4B2F"/>
    <w:rsid w:val="007D6550"/>
    <w:rsid w:val="007E36F0"/>
    <w:rsid w:val="007E7F12"/>
    <w:rsid w:val="007F3000"/>
    <w:rsid w:val="007F34D0"/>
    <w:rsid w:val="007F537D"/>
    <w:rsid w:val="007F53E1"/>
    <w:rsid w:val="00805669"/>
    <w:rsid w:val="00817AE5"/>
    <w:rsid w:val="0082115C"/>
    <w:rsid w:val="0082130E"/>
    <w:rsid w:val="00833159"/>
    <w:rsid w:val="00842261"/>
    <w:rsid w:val="00843C00"/>
    <w:rsid w:val="00856126"/>
    <w:rsid w:val="00870217"/>
    <w:rsid w:val="00873729"/>
    <w:rsid w:val="008739B9"/>
    <w:rsid w:val="00876ADA"/>
    <w:rsid w:val="00886424"/>
    <w:rsid w:val="00887C15"/>
    <w:rsid w:val="0089626E"/>
    <w:rsid w:val="008963A4"/>
    <w:rsid w:val="008A2091"/>
    <w:rsid w:val="008A2202"/>
    <w:rsid w:val="008A57D3"/>
    <w:rsid w:val="008C0A53"/>
    <w:rsid w:val="008C1511"/>
    <w:rsid w:val="008C2D28"/>
    <w:rsid w:val="008C4761"/>
    <w:rsid w:val="008C4B88"/>
    <w:rsid w:val="008C6A9C"/>
    <w:rsid w:val="008D0C13"/>
    <w:rsid w:val="008E21E7"/>
    <w:rsid w:val="008F1A71"/>
    <w:rsid w:val="008F4EFA"/>
    <w:rsid w:val="008F6856"/>
    <w:rsid w:val="00901CAC"/>
    <w:rsid w:val="00903C6D"/>
    <w:rsid w:val="0090465F"/>
    <w:rsid w:val="009265D4"/>
    <w:rsid w:val="00932FD9"/>
    <w:rsid w:val="009361D6"/>
    <w:rsid w:val="00937000"/>
    <w:rsid w:val="0094287A"/>
    <w:rsid w:val="00947BD7"/>
    <w:rsid w:val="009555D9"/>
    <w:rsid w:val="0096031D"/>
    <w:rsid w:val="00965112"/>
    <w:rsid w:val="00973BC8"/>
    <w:rsid w:val="00981287"/>
    <w:rsid w:val="009A2F6A"/>
    <w:rsid w:val="009A3AF6"/>
    <w:rsid w:val="009B4E7C"/>
    <w:rsid w:val="009B4EBD"/>
    <w:rsid w:val="009B56F9"/>
    <w:rsid w:val="009C6825"/>
    <w:rsid w:val="009C7E3D"/>
    <w:rsid w:val="009F14A3"/>
    <w:rsid w:val="009F2219"/>
    <w:rsid w:val="009F620E"/>
    <w:rsid w:val="009F6857"/>
    <w:rsid w:val="00A011C2"/>
    <w:rsid w:val="00A16863"/>
    <w:rsid w:val="00A257F3"/>
    <w:rsid w:val="00A456F7"/>
    <w:rsid w:val="00A53906"/>
    <w:rsid w:val="00A54B43"/>
    <w:rsid w:val="00A57B53"/>
    <w:rsid w:val="00A60E3E"/>
    <w:rsid w:val="00A67ABC"/>
    <w:rsid w:val="00A717F9"/>
    <w:rsid w:val="00A907BF"/>
    <w:rsid w:val="00A936FF"/>
    <w:rsid w:val="00A97601"/>
    <w:rsid w:val="00AA2CF6"/>
    <w:rsid w:val="00AA4725"/>
    <w:rsid w:val="00AB1011"/>
    <w:rsid w:val="00AB1E45"/>
    <w:rsid w:val="00AB2B18"/>
    <w:rsid w:val="00AB72F5"/>
    <w:rsid w:val="00AC42FF"/>
    <w:rsid w:val="00AD2DB9"/>
    <w:rsid w:val="00AD437F"/>
    <w:rsid w:val="00AD71B4"/>
    <w:rsid w:val="00B10610"/>
    <w:rsid w:val="00B16591"/>
    <w:rsid w:val="00B16B0E"/>
    <w:rsid w:val="00B26B5E"/>
    <w:rsid w:val="00B35344"/>
    <w:rsid w:val="00B50CAF"/>
    <w:rsid w:val="00B54088"/>
    <w:rsid w:val="00B55E71"/>
    <w:rsid w:val="00B56DD0"/>
    <w:rsid w:val="00B632C4"/>
    <w:rsid w:val="00B77135"/>
    <w:rsid w:val="00B82F8F"/>
    <w:rsid w:val="00B94F30"/>
    <w:rsid w:val="00B954C2"/>
    <w:rsid w:val="00BA0E14"/>
    <w:rsid w:val="00BA512C"/>
    <w:rsid w:val="00BA590B"/>
    <w:rsid w:val="00BB1EC9"/>
    <w:rsid w:val="00BC3C8E"/>
    <w:rsid w:val="00BC65CC"/>
    <w:rsid w:val="00BC6BC7"/>
    <w:rsid w:val="00BC7B4B"/>
    <w:rsid w:val="00BD3A4E"/>
    <w:rsid w:val="00BF00EE"/>
    <w:rsid w:val="00BF0AD4"/>
    <w:rsid w:val="00BF0BAB"/>
    <w:rsid w:val="00C030F3"/>
    <w:rsid w:val="00C12718"/>
    <w:rsid w:val="00C15590"/>
    <w:rsid w:val="00C245AC"/>
    <w:rsid w:val="00C26420"/>
    <w:rsid w:val="00C33065"/>
    <w:rsid w:val="00C341BE"/>
    <w:rsid w:val="00C377AA"/>
    <w:rsid w:val="00C37E6B"/>
    <w:rsid w:val="00C40A12"/>
    <w:rsid w:val="00C41BF0"/>
    <w:rsid w:val="00C42640"/>
    <w:rsid w:val="00C51543"/>
    <w:rsid w:val="00C55932"/>
    <w:rsid w:val="00C6290E"/>
    <w:rsid w:val="00C656C2"/>
    <w:rsid w:val="00C738D6"/>
    <w:rsid w:val="00C753D9"/>
    <w:rsid w:val="00C84174"/>
    <w:rsid w:val="00C95190"/>
    <w:rsid w:val="00CA13A5"/>
    <w:rsid w:val="00CB19A8"/>
    <w:rsid w:val="00CB7127"/>
    <w:rsid w:val="00CC251F"/>
    <w:rsid w:val="00CC54A2"/>
    <w:rsid w:val="00CD4021"/>
    <w:rsid w:val="00CD44EC"/>
    <w:rsid w:val="00CE1338"/>
    <w:rsid w:val="00CE176B"/>
    <w:rsid w:val="00CE570B"/>
    <w:rsid w:val="00CE60AA"/>
    <w:rsid w:val="00CF1B21"/>
    <w:rsid w:val="00D20622"/>
    <w:rsid w:val="00D301E9"/>
    <w:rsid w:val="00D56F88"/>
    <w:rsid w:val="00D6465C"/>
    <w:rsid w:val="00D84B84"/>
    <w:rsid w:val="00D90779"/>
    <w:rsid w:val="00D92B1A"/>
    <w:rsid w:val="00DA1E3B"/>
    <w:rsid w:val="00DA2421"/>
    <w:rsid w:val="00DA2777"/>
    <w:rsid w:val="00DB15B2"/>
    <w:rsid w:val="00DB67DE"/>
    <w:rsid w:val="00DB7A54"/>
    <w:rsid w:val="00DC3D24"/>
    <w:rsid w:val="00DC4CC7"/>
    <w:rsid w:val="00DD0C76"/>
    <w:rsid w:val="00DE1148"/>
    <w:rsid w:val="00DE3CC0"/>
    <w:rsid w:val="00DF4960"/>
    <w:rsid w:val="00E05106"/>
    <w:rsid w:val="00E079A4"/>
    <w:rsid w:val="00E15DDC"/>
    <w:rsid w:val="00E2001B"/>
    <w:rsid w:val="00E23349"/>
    <w:rsid w:val="00E24D77"/>
    <w:rsid w:val="00E371CB"/>
    <w:rsid w:val="00E43BCD"/>
    <w:rsid w:val="00E47020"/>
    <w:rsid w:val="00E5041E"/>
    <w:rsid w:val="00E518D1"/>
    <w:rsid w:val="00E677A4"/>
    <w:rsid w:val="00E80F36"/>
    <w:rsid w:val="00E840E7"/>
    <w:rsid w:val="00E85AFA"/>
    <w:rsid w:val="00E91720"/>
    <w:rsid w:val="00EA228B"/>
    <w:rsid w:val="00EA3649"/>
    <w:rsid w:val="00EA3891"/>
    <w:rsid w:val="00EA5DD7"/>
    <w:rsid w:val="00EB4CE0"/>
    <w:rsid w:val="00EB72BC"/>
    <w:rsid w:val="00EC0E66"/>
    <w:rsid w:val="00EC2FE4"/>
    <w:rsid w:val="00ED08C5"/>
    <w:rsid w:val="00ED0A91"/>
    <w:rsid w:val="00EF0CA2"/>
    <w:rsid w:val="00EF54D0"/>
    <w:rsid w:val="00EF7D7B"/>
    <w:rsid w:val="00F21672"/>
    <w:rsid w:val="00F34650"/>
    <w:rsid w:val="00F36F63"/>
    <w:rsid w:val="00F421A0"/>
    <w:rsid w:val="00F43473"/>
    <w:rsid w:val="00F5719F"/>
    <w:rsid w:val="00F60A7A"/>
    <w:rsid w:val="00F86276"/>
    <w:rsid w:val="00F86BEC"/>
    <w:rsid w:val="00F90A7A"/>
    <w:rsid w:val="00F91B95"/>
    <w:rsid w:val="00F91C20"/>
    <w:rsid w:val="00F91E0A"/>
    <w:rsid w:val="00FA0801"/>
    <w:rsid w:val="00FC0D10"/>
    <w:rsid w:val="00FC21FC"/>
    <w:rsid w:val="00FC309B"/>
    <w:rsid w:val="00FC4512"/>
    <w:rsid w:val="00FD017D"/>
    <w:rsid w:val="00FE4457"/>
    <w:rsid w:val="00FF2D0D"/>
    <w:rsid w:val="00FF7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83D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7734BB"/>
    <w:rPr>
      <w:color w:val="5F5F5F" w:themeColor="hyperlink"/>
      <w:u w:val="single"/>
    </w:rPr>
  </w:style>
  <w:style w:type="paragraph" w:styleId="ListParagraph">
    <w:name w:val="List Paragraph"/>
    <w:basedOn w:val="Normal"/>
    <w:uiPriority w:val="34"/>
    <w:unhideWhenUsed/>
    <w:qFormat/>
    <w:rsid w:val="004308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7734BB"/>
    <w:rPr>
      <w:color w:val="5F5F5F" w:themeColor="hyperlink"/>
      <w:u w:val="single"/>
    </w:rPr>
  </w:style>
  <w:style w:type="paragraph" w:styleId="ListParagraph">
    <w:name w:val="List Paragraph"/>
    <w:basedOn w:val="Normal"/>
    <w:uiPriority w:val="34"/>
    <w:unhideWhenUsed/>
    <w:qFormat/>
    <w:rsid w:val="00430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1217035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38567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cikit-learn.org" TargetMode="External"/><Relationship Id="rId24" Type="http://schemas.openxmlformats.org/officeDocument/2006/relationships/hyperlink" Target="http://homepages.inf.ed.ac.uk/rbf/CVonline/LOCAL_COPIES/TUZEL1/MeanShift.pdf" TargetMode="External"/><Relationship Id="rId25" Type="http://schemas.openxmlformats.org/officeDocument/2006/relationships/hyperlink" Target="http://www.improvedoutcomes.com"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batuhan.erden@ozu.edu.tr"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batuhan:Desktop:tf0398484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4F1001-85F0-4842-A622-3D1CE8112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tf03984841.dotx</Template>
  <TotalTime>215</TotalTime>
  <Pages>11</Pages>
  <Words>1997</Words>
  <Characters>11389</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Batuhan Erden</dc:creator>
  <cp:keywords/>
  <dc:description/>
  <cp:lastModifiedBy>Batuhan Erden</cp:lastModifiedBy>
  <cp:revision>405</cp:revision>
  <cp:lastPrinted>2017-12-03T20:06:00Z</cp:lastPrinted>
  <dcterms:created xsi:type="dcterms:W3CDTF">2017-12-03T14:09:00Z</dcterms:created>
  <dcterms:modified xsi:type="dcterms:W3CDTF">2017-12-03T20:20:00Z</dcterms:modified>
</cp:coreProperties>
</file>